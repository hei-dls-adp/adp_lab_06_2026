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8B6AE4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616C9FAB" w:rsidR="00493D98" w:rsidRPr="00CF6F29" w:rsidRDefault="00101217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552056">
              <w:rPr>
                <w:b w:val="0"/>
                <w:bCs/>
              </w:rPr>
              <w:t>Tube manipulator robot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4DC71B2" w:rsidR="003850EE" w:rsidRPr="002C3E9B" w:rsidRDefault="00C7299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  <w:r w:rsidR="001F3FDD">
              <w:rPr>
                <w:b/>
                <w:lang w:val="en-GB"/>
              </w:rPr>
              <w:t xml:space="preserve"> </w:t>
            </w:r>
          </w:p>
        </w:tc>
      </w:tr>
      <w:tr w:rsidR="00891E1C" w:rsidRPr="002C3E9B" w14:paraId="5D9F99C0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24DA2EB6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Pr="002C3E9B">
              <w:rPr>
                <w:lang w:val="en-GB"/>
              </w:rPr>
              <w:t xml:space="preserve">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2C3E9B" w14:paraId="5C2D9D7A" w14:textId="77777777" w:rsidTr="00875C5F">
              <w:tc>
                <w:tcPr>
                  <w:tcW w:w="2054" w:type="dxa"/>
                </w:tcPr>
                <w:p w14:paraId="613EC2C6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FC30AC9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3881873A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2C3E9B" w14:paraId="5FF16930" w14:textId="77777777" w:rsidTr="00875C5F">
              <w:trPr>
                <w:trHeight w:val="507"/>
              </w:trPr>
              <w:tc>
                <w:tcPr>
                  <w:tcW w:w="2054" w:type="dxa"/>
                </w:tcPr>
                <w:p w14:paraId="5CFF3041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44EB0CC6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855D5A2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4B5D3F43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5350CB99" w14:textId="77777777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First team member</w:t>
            </w:r>
          </w:p>
        </w:tc>
      </w:tr>
      <w:tr w:rsidR="00891E1C" w:rsidRPr="002C3E9B" w14:paraId="45E5E5D3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4EDA4D8A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2C3E9B" w14:paraId="713A24EC" w14:textId="77777777" w:rsidTr="00875C5F">
              <w:tc>
                <w:tcPr>
                  <w:tcW w:w="2054" w:type="dxa"/>
                </w:tcPr>
                <w:p w14:paraId="27DD8B77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793C1005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103F8E1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2C3E9B" w14:paraId="6A9C016F" w14:textId="77777777" w:rsidTr="00875C5F">
              <w:trPr>
                <w:trHeight w:val="495"/>
              </w:trPr>
              <w:tc>
                <w:tcPr>
                  <w:tcW w:w="2054" w:type="dxa"/>
                </w:tcPr>
                <w:p w14:paraId="5EA7708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8943851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4941566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DEFE79F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95B8F7" w14:textId="77777777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member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286703B5" w:rsidR="006F76FD" w:rsidRPr="002C3E9B" w:rsidRDefault="00891E1C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 confirmed by</w:t>
            </w:r>
            <w:r w:rsidR="00CF6F29"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891E1C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891E1C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5316985F" w:rsidR="00493D98" w:rsidRPr="002C3E9B" w:rsidRDefault="00C7299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First</w:t>
            </w:r>
            <w:r w:rsidR="001F3FDD">
              <w:rPr>
                <w:b/>
                <w:lang w:val="en-GB"/>
              </w:rPr>
              <w:t xml:space="preserve">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891E1C" w:rsidRPr="002C3E9B" w14:paraId="3B8C8253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1E3A5AA6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</w:t>
            </w:r>
            <w:r w:rsidRPr="002C3E9B">
              <w:rPr>
                <w:lang w:val="en-GB"/>
              </w:rPr>
              <w:t xml:space="preserve"> </w:t>
            </w:r>
            <w:r>
              <w:rPr>
                <w:lang w:val="en-GB"/>
              </w:rPr>
              <w:t>confirmed by</w:t>
            </w:r>
            <w:r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891E1C" w14:paraId="673A4113" w14:textId="77777777" w:rsidTr="00875C5F">
              <w:tc>
                <w:tcPr>
                  <w:tcW w:w="2054" w:type="dxa"/>
                </w:tcPr>
                <w:p w14:paraId="3FB45AB0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0507D740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18D96667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891E1C" w14:paraId="6F58145B" w14:textId="77777777" w:rsidTr="00875C5F">
              <w:trPr>
                <w:trHeight w:val="495"/>
              </w:trPr>
              <w:tc>
                <w:tcPr>
                  <w:tcW w:w="2054" w:type="dxa"/>
                </w:tcPr>
                <w:p w14:paraId="40DF76EE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7E25A0F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21A5C3DF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2111D8CD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44B7001F" w14:textId="77777777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4C0A1888" w:rsidR="00A20644" w:rsidRPr="002C3E9B" w:rsidRDefault="00891E1C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</w:t>
            </w:r>
            <w:r w:rsidR="00A20644" w:rsidRPr="002C3E9B">
              <w:rPr>
                <w:lang w:val="en-GB"/>
              </w:rPr>
              <w:t xml:space="preserve"> </w:t>
            </w:r>
            <w:r w:rsidR="00FE78F3">
              <w:rPr>
                <w:lang w:val="en-GB"/>
              </w:rPr>
              <w:t>approved</w:t>
            </w:r>
            <w:r>
              <w:rPr>
                <w:lang w:val="en-GB"/>
              </w:rPr>
              <w:t xml:space="preserve"> by</w:t>
            </w:r>
            <w:r w:rsidR="00CF6F29"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891E1C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891E1C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1591E8C1" w:rsidR="00A20644" w:rsidRPr="002C3E9B" w:rsidRDefault="00891E1C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2DBC2AEB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5C57AA2B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101217">
              <w:rPr>
                <w:lang w:val="en-GB"/>
              </w:rPr>
              <w:t>Ma</w:t>
            </w:r>
            <w:r w:rsidR="0082599E">
              <w:rPr>
                <w:lang w:val="en-GB"/>
              </w:rPr>
              <w:t>i</w:t>
            </w:r>
            <w:r w:rsidR="00564C30">
              <w:rPr>
                <w:lang w:val="en-GB"/>
              </w:rPr>
              <w:t xml:space="preserve"> </w:t>
            </w:r>
            <w:r w:rsidR="00101217">
              <w:rPr>
                <w:lang w:val="en-GB"/>
              </w:rPr>
              <w:t>12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101217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46A0DFE4" w:rsidR="005B5BB3" w:rsidRPr="007B06D4" w:rsidRDefault="00EE2357" w:rsidP="007B06D4">
            <w:pPr>
              <w:pStyle w:val="Arialboldadresse"/>
              <w:ind w:firstLine="0"/>
              <w:jc w:val="center"/>
              <w:rPr>
                <w:sz w:val="28"/>
                <w:szCs w:val="24"/>
                <w:lang w:val="en-GB"/>
              </w:rPr>
            </w:pPr>
            <w:r>
              <w:rPr>
                <w:sz w:val="28"/>
                <w:szCs w:val="24"/>
                <w:lang w:val="en-GB"/>
              </w:rPr>
              <w:t>Performance</w:t>
            </w:r>
            <w:r w:rsidR="00564C30">
              <w:rPr>
                <w:sz w:val="28"/>
                <w:szCs w:val="24"/>
                <w:lang w:val="en-GB"/>
              </w:rPr>
              <w:t xml:space="preserve"> </w:t>
            </w:r>
            <w:r w:rsidR="00864F11">
              <w:rPr>
                <w:sz w:val="28"/>
                <w:szCs w:val="24"/>
                <w:lang w:val="en-GB"/>
              </w:rPr>
              <w:t>Qualification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104CE0E9" w:rsidR="00493D98" w:rsidRDefault="00493D98" w:rsidP="00276A46">
      <w:pPr>
        <w:pStyle w:val="Arialregularannexe"/>
        <w:rPr>
          <w:lang w:val="en-GB"/>
        </w:rPr>
      </w:pPr>
    </w:p>
    <w:p w14:paraId="3D4F9803" w14:textId="3E078EB4" w:rsidR="00B8460B" w:rsidRPr="00B2250C" w:rsidRDefault="00B2250C" w:rsidP="00B2250C">
      <w:pPr>
        <w:pStyle w:val="Titre1"/>
        <w:numPr>
          <w:ilvl w:val="0"/>
          <w:numId w:val="15"/>
        </w:numPr>
        <w:rPr>
          <w:lang w:val="en-GB"/>
        </w:rPr>
      </w:pPr>
      <w:r w:rsidRPr="00B2250C">
        <w:rPr>
          <w:lang w:val="en-GB"/>
        </w:rPr>
        <w:t>Time and Date</w:t>
      </w:r>
      <w:r w:rsidR="00F8243D" w:rsidRPr="00B2250C">
        <w:rPr>
          <w:lang w:val="en-GB"/>
        </w:rPr>
        <w:t>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367608" w:rsidRPr="007D32C9" w14:paraId="6ACAF1CD" w14:textId="17B3742A" w:rsidTr="00FB45D6">
        <w:tc>
          <w:tcPr>
            <w:tcW w:w="793" w:type="dxa"/>
            <w:shd w:val="clear" w:color="auto" w:fill="F7CAAC" w:themeFill="accent2" w:themeFillTint="66"/>
          </w:tcPr>
          <w:p w14:paraId="5C9E9B5E" w14:textId="646186ED" w:rsidR="00367608" w:rsidRPr="007D32C9" w:rsidRDefault="00AD2522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</w:t>
            </w:r>
            <w:r w:rsidR="00367608">
              <w:rPr>
                <w:b/>
                <w:bCs/>
                <w:lang w:val="en-GB"/>
              </w:rPr>
              <w:t>Q</w:t>
            </w:r>
            <w:r w:rsidR="00367608"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BBB4821" w14:textId="08C6F060" w:rsidR="00367608" w:rsidRPr="007D32C9" w:rsidRDefault="00B2250C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Timestamp for file</w:t>
            </w:r>
          </w:p>
        </w:tc>
      </w:tr>
      <w:tr w:rsidR="00B2250C" w:rsidRPr="00B2250C" w14:paraId="4B6B62F2" w14:textId="77777777" w:rsidTr="002C346C">
        <w:tc>
          <w:tcPr>
            <w:tcW w:w="793" w:type="dxa"/>
          </w:tcPr>
          <w:p w14:paraId="532FF2D1" w14:textId="5F32D663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  <w:r>
              <w:rPr>
                <w:lang w:val="en-GB"/>
              </w:rPr>
              <w:t>.1</w:t>
            </w:r>
          </w:p>
        </w:tc>
        <w:tc>
          <w:tcPr>
            <w:tcW w:w="8700" w:type="dxa"/>
          </w:tcPr>
          <w:p w14:paraId="71830BDF" w14:textId="08DBC3C2" w:rsidR="00B2250C" w:rsidRPr="00385AE8" w:rsidRDefault="00B2250C" w:rsidP="002C346C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 xml:space="preserve">Tested with </w:t>
            </w:r>
            <w:r w:rsidRPr="000D5684">
              <w:rPr>
                <w:b/>
                <w:bCs/>
                <w:lang w:val="en-GB"/>
              </w:rPr>
              <w:t>Pick</w:t>
            </w:r>
            <w:r w:rsidRPr="00B2250C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>
              <w:rPr>
                <w:b/>
                <w:bCs/>
                <w:lang w:val="en-GB"/>
              </w:rPr>
              <w:t xml:space="preserve"> or </w:t>
            </w:r>
            <w:r w:rsidRPr="000D5684">
              <w:rPr>
                <w:b/>
                <w:bCs/>
                <w:lang w:val="en-GB"/>
              </w:rPr>
              <w:t>P</w:t>
            </w:r>
            <w:r>
              <w:rPr>
                <w:b/>
                <w:bCs/>
                <w:lang w:val="en-GB"/>
              </w:rPr>
              <w:t>lace</w:t>
            </w:r>
            <w:r w:rsidRPr="00B2250C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>
              <w:rPr>
                <w:b/>
                <w:bCs/>
                <w:lang w:val="en-GB"/>
              </w:rPr>
              <w:t xml:space="preserve"> </w:t>
            </w:r>
            <w:r w:rsidRPr="00B2250C">
              <w:rPr>
                <w:lang w:val="en-GB"/>
              </w:rPr>
              <w:t>No test here</w:t>
            </w:r>
          </w:p>
        </w:tc>
      </w:tr>
      <w:tr w:rsidR="00B2250C" w:rsidRPr="007D32C9" w14:paraId="7A3A0358" w14:textId="77777777" w:rsidTr="002C346C">
        <w:tc>
          <w:tcPr>
            <w:tcW w:w="793" w:type="dxa"/>
            <w:shd w:val="clear" w:color="auto" w:fill="F7CAAC" w:themeFill="accent2" w:themeFillTint="66"/>
          </w:tcPr>
          <w:p w14:paraId="6267AA43" w14:textId="77777777" w:rsidR="00B2250C" w:rsidRPr="007D32C9" w:rsidRDefault="00B2250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3DFBA6C7" w14:textId="3F44D200" w:rsidR="00B2250C" w:rsidRPr="007D32C9" w:rsidRDefault="00B2250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Timestamp for </w:t>
            </w:r>
            <w:r>
              <w:rPr>
                <w:b/>
                <w:bCs/>
                <w:lang w:val="en-GB"/>
              </w:rPr>
              <w:t>record</w:t>
            </w:r>
          </w:p>
        </w:tc>
      </w:tr>
      <w:tr w:rsidR="00B2250C" w:rsidRPr="00B2250C" w14:paraId="34EB32AA" w14:textId="77777777" w:rsidTr="002C346C">
        <w:tc>
          <w:tcPr>
            <w:tcW w:w="793" w:type="dxa"/>
          </w:tcPr>
          <w:p w14:paraId="062A5BF0" w14:textId="01C8C1C1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  <w:r>
              <w:rPr>
                <w:lang w:val="en-GB"/>
              </w:rPr>
              <w:t>.2</w:t>
            </w:r>
          </w:p>
        </w:tc>
        <w:tc>
          <w:tcPr>
            <w:tcW w:w="8700" w:type="dxa"/>
          </w:tcPr>
          <w:p w14:paraId="2215AF1A" w14:textId="0DC99167" w:rsidR="00B2250C" w:rsidRPr="00385AE8" w:rsidRDefault="00B2250C" w:rsidP="002C346C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 xml:space="preserve">Tested </w:t>
            </w:r>
            <w:r>
              <w:rPr>
                <w:lang w:val="en-GB"/>
              </w:rPr>
              <w:t>in</w:t>
            </w:r>
            <w:r>
              <w:rPr>
                <w:lang w:val="en-GB"/>
              </w:rPr>
              <w:t xml:space="preserve"> </w:t>
            </w:r>
            <w:r w:rsidRPr="000D5684">
              <w:rPr>
                <w:b/>
                <w:bCs/>
                <w:lang w:val="en-GB"/>
              </w:rPr>
              <w:t>Pick</w:t>
            </w:r>
            <w:r w:rsidRPr="00B2250C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>
              <w:rPr>
                <w:b/>
                <w:bCs/>
                <w:lang w:val="en-GB"/>
              </w:rPr>
              <w:t xml:space="preserve"> or </w:t>
            </w:r>
            <w:r w:rsidRPr="000D5684">
              <w:rPr>
                <w:b/>
                <w:bCs/>
                <w:lang w:val="en-GB"/>
              </w:rPr>
              <w:t>P</w:t>
            </w:r>
            <w:r>
              <w:rPr>
                <w:b/>
                <w:bCs/>
                <w:lang w:val="en-GB"/>
              </w:rPr>
              <w:t>lace</w:t>
            </w:r>
            <w:r w:rsidRPr="00B2250C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>
              <w:rPr>
                <w:b/>
                <w:bCs/>
                <w:lang w:val="en-GB"/>
              </w:rPr>
              <w:t xml:space="preserve"> </w:t>
            </w:r>
            <w:r w:rsidRPr="00B2250C">
              <w:rPr>
                <w:lang w:val="en-GB"/>
              </w:rPr>
              <w:t>No test here</w:t>
            </w:r>
          </w:p>
        </w:tc>
      </w:tr>
      <w:tr w:rsidR="00B2250C" w:rsidRPr="007D32C9" w14:paraId="2270C9B3" w14:textId="77777777" w:rsidTr="002C346C">
        <w:tc>
          <w:tcPr>
            <w:tcW w:w="793" w:type="dxa"/>
            <w:shd w:val="clear" w:color="auto" w:fill="F7CAAC" w:themeFill="accent2" w:themeFillTint="66"/>
          </w:tcPr>
          <w:p w14:paraId="694B66D8" w14:textId="77777777" w:rsidR="00B2250C" w:rsidRPr="007D32C9" w:rsidRDefault="00B2250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0CB54DA7" w14:textId="79E21E42" w:rsidR="00B2250C" w:rsidRPr="007D32C9" w:rsidRDefault="00B2250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Timezone</w:t>
            </w:r>
          </w:p>
        </w:tc>
      </w:tr>
      <w:tr w:rsidR="00B2250C" w:rsidRPr="00B2250C" w14:paraId="528EF05B" w14:textId="77777777" w:rsidTr="002C346C">
        <w:tc>
          <w:tcPr>
            <w:tcW w:w="793" w:type="dxa"/>
          </w:tcPr>
          <w:p w14:paraId="5BF69D2F" w14:textId="40581CCB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  <w:r>
              <w:rPr>
                <w:lang w:val="en-GB"/>
              </w:rPr>
              <w:t>.3</w:t>
            </w:r>
          </w:p>
        </w:tc>
        <w:tc>
          <w:tcPr>
            <w:tcW w:w="8700" w:type="dxa"/>
          </w:tcPr>
          <w:p w14:paraId="1EF90704" w14:textId="23123D62" w:rsidR="00B2250C" w:rsidRPr="00385AE8" w:rsidRDefault="00B2250C" w:rsidP="002C346C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 xml:space="preserve">Tested with </w:t>
            </w:r>
            <w:r w:rsidRPr="000D5684">
              <w:rPr>
                <w:b/>
                <w:bCs/>
                <w:lang w:val="en-GB"/>
              </w:rPr>
              <w:t>Pick</w:t>
            </w:r>
            <w:r w:rsidRPr="00B2250C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>
              <w:rPr>
                <w:b/>
                <w:bCs/>
                <w:lang w:val="en-GB"/>
              </w:rPr>
              <w:t xml:space="preserve"> or </w:t>
            </w:r>
            <w:r w:rsidRPr="000D5684">
              <w:rPr>
                <w:b/>
                <w:bCs/>
                <w:lang w:val="en-GB"/>
              </w:rPr>
              <w:t>P</w:t>
            </w:r>
            <w:r>
              <w:rPr>
                <w:b/>
                <w:bCs/>
                <w:lang w:val="en-GB"/>
              </w:rPr>
              <w:t>lace</w:t>
            </w:r>
            <w:r w:rsidRPr="00B2250C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>
              <w:rPr>
                <w:b/>
                <w:bCs/>
                <w:lang w:val="en-GB"/>
              </w:rPr>
              <w:t xml:space="preserve"> </w:t>
            </w:r>
            <w:r w:rsidRPr="00B2250C">
              <w:rPr>
                <w:lang w:val="en-GB"/>
              </w:rPr>
              <w:t>No test here</w:t>
            </w:r>
          </w:p>
        </w:tc>
      </w:tr>
    </w:tbl>
    <w:p w14:paraId="5145EDF6" w14:textId="77777777" w:rsidR="00B2250C" w:rsidRDefault="00B2250C" w:rsidP="00B2250C">
      <w:pPr>
        <w:pStyle w:val="Titre1"/>
        <w:rPr>
          <w:lang w:val="en-GB"/>
        </w:rPr>
      </w:pPr>
      <w:bookmarkStart w:id="0" w:name="_Hlk100669390"/>
      <w:r w:rsidRPr="002F4577">
        <w:rPr>
          <w:lang w:val="en-GB"/>
        </w:rPr>
        <w:lastRenderedPageBreak/>
        <w:t>Simplified Control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AA60EC" w14:paraId="7B0F6780" w14:textId="77777777" w:rsidTr="00AA60EC">
        <w:tc>
          <w:tcPr>
            <w:tcW w:w="988" w:type="dxa"/>
            <w:shd w:val="clear" w:color="auto" w:fill="F7CAAC" w:themeFill="accent2" w:themeFillTint="66"/>
          </w:tcPr>
          <w:p w14:paraId="02C6CC17" w14:textId="70226AFA" w:rsidR="00B2250C" w:rsidRPr="00CC0E50" w:rsidRDefault="00AA60E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="00B2250C" w:rsidRPr="00CC0E50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414" w:type="dxa"/>
            <w:shd w:val="clear" w:color="auto" w:fill="F7CAAC" w:themeFill="accent2" w:themeFillTint="66"/>
          </w:tcPr>
          <w:p w14:paraId="1F903A0A" w14:textId="4508439F" w:rsidR="00B2250C" w:rsidRPr="00CC0E50" w:rsidRDefault="00AA60E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Layout</w:t>
            </w:r>
          </w:p>
        </w:tc>
      </w:tr>
      <w:tr w:rsidR="00B2250C" w:rsidRPr="00B2250C" w14:paraId="19D03EA7" w14:textId="77777777" w:rsidTr="002C346C">
        <w:tc>
          <w:tcPr>
            <w:tcW w:w="988" w:type="dxa"/>
          </w:tcPr>
          <w:p w14:paraId="1902907D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414" w:type="dxa"/>
          </w:tcPr>
          <w:p w14:paraId="41CDA41D" w14:textId="43D1A481" w:rsidR="00B2250C" w:rsidRDefault="00AA60EC" w:rsidP="00AA60EC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simplified control address is : </w:t>
            </w:r>
            <w:hyperlink r:id="rId8" w:history="1">
              <w:r w:rsidRPr="001D5777">
                <w:rPr>
                  <w:rStyle w:val="Lienhypertexte"/>
                  <w:lang w:val="en-GB"/>
                </w:rPr>
                <w:t>http://hostname:1880/...............................(page</w:t>
              </w:r>
            </w:hyperlink>
            <w:r>
              <w:rPr>
                <w:lang w:val="en-GB"/>
              </w:rPr>
              <w:t xml:space="preserve"> name)</w:t>
            </w:r>
          </w:p>
          <w:p w14:paraId="649FDAEF" w14:textId="50609A38" w:rsidR="00AA60EC" w:rsidRPr="00C32955" w:rsidRDefault="00AA60EC" w:rsidP="00C32955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>The page has a notebook layout (yes/no)</w:t>
            </w:r>
          </w:p>
          <w:p w14:paraId="36FD7814" w14:textId="25092E76" w:rsidR="00AA60EC" w:rsidRPr="00C32955" w:rsidRDefault="00AA60EC" w:rsidP="00C32955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 xml:space="preserve">The page has a Clear button </w:t>
            </w:r>
            <w:r w:rsidRPr="00C32955">
              <w:rPr>
                <w:lang w:val="en-GB"/>
              </w:rPr>
              <w:t>(yes/no)</w:t>
            </w:r>
          </w:p>
          <w:p w14:paraId="16CF2F8D" w14:textId="6C482FB8" w:rsidR="00AA60EC" w:rsidRPr="00C32955" w:rsidRDefault="00AA60EC" w:rsidP="00C32955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 xml:space="preserve">The page has a </w:t>
            </w:r>
            <w:r w:rsidRPr="00C32955">
              <w:rPr>
                <w:lang w:val="en-GB"/>
              </w:rPr>
              <w:t>Reset</w:t>
            </w:r>
            <w:r w:rsidRPr="00C32955">
              <w:rPr>
                <w:lang w:val="en-GB"/>
              </w:rPr>
              <w:t xml:space="preserve"> button (yes/no)</w:t>
            </w:r>
          </w:p>
          <w:p w14:paraId="255FEBBF" w14:textId="285B914B" w:rsidR="00AA60EC" w:rsidRPr="00C32955" w:rsidRDefault="00AA60EC" w:rsidP="00C32955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 xml:space="preserve">The page has a </w:t>
            </w:r>
            <w:r w:rsidRPr="00C32955">
              <w:rPr>
                <w:lang w:val="en-GB"/>
              </w:rPr>
              <w:t>Start</w:t>
            </w:r>
            <w:r w:rsidRPr="00C32955">
              <w:rPr>
                <w:lang w:val="en-GB"/>
              </w:rPr>
              <w:t xml:space="preserve"> button (yes/no)</w:t>
            </w:r>
          </w:p>
          <w:p w14:paraId="6BE3C8B7" w14:textId="5BE1B001" w:rsidR="00AA60EC" w:rsidRPr="00C32955" w:rsidRDefault="00AA60EC" w:rsidP="00C32955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 xml:space="preserve">The page has a </w:t>
            </w:r>
            <w:r w:rsidRPr="00C32955">
              <w:rPr>
                <w:lang w:val="en-GB"/>
              </w:rPr>
              <w:t>Stop</w:t>
            </w:r>
            <w:r w:rsidRPr="00C32955">
              <w:rPr>
                <w:lang w:val="en-GB"/>
              </w:rPr>
              <w:t xml:space="preserve"> button (yes/no)</w:t>
            </w:r>
          </w:p>
          <w:p w14:paraId="1C97F584" w14:textId="7C29F452" w:rsidR="00AA60EC" w:rsidRPr="00C32955" w:rsidRDefault="00AA60EC" w:rsidP="00C32955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 xml:space="preserve">The page has a </w:t>
            </w:r>
            <w:r w:rsidRPr="00C32955">
              <w:rPr>
                <w:lang w:val="en-GB"/>
              </w:rPr>
              <w:t>Pick</w:t>
            </w:r>
            <w:r w:rsidRPr="00C32955">
              <w:rPr>
                <w:lang w:val="en-GB"/>
              </w:rPr>
              <w:t xml:space="preserve"> button (yes/no)</w:t>
            </w:r>
          </w:p>
          <w:p w14:paraId="261C7DE7" w14:textId="708EE572" w:rsidR="00AA60EC" w:rsidRPr="00C32955" w:rsidRDefault="00AA60EC" w:rsidP="00C32955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 xml:space="preserve">The page has a </w:t>
            </w:r>
            <w:r w:rsidRPr="00C32955">
              <w:rPr>
                <w:lang w:val="en-GB"/>
              </w:rPr>
              <w:t>Place</w:t>
            </w:r>
            <w:r w:rsidRPr="00C32955">
              <w:rPr>
                <w:lang w:val="en-GB"/>
              </w:rPr>
              <w:t xml:space="preserve"> button (yes/no)</w:t>
            </w:r>
          </w:p>
          <w:p w14:paraId="126DCFF9" w14:textId="130F1D6E" w:rsidR="00C32955" w:rsidRPr="00C32955" w:rsidRDefault="00C32955" w:rsidP="00AA60EC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lang w:val="en-GB"/>
              </w:rPr>
            </w:pPr>
            <w:r w:rsidRPr="00C32955">
              <w:rPr>
                <w:lang w:val="en-GB"/>
              </w:rPr>
              <w:t xml:space="preserve">The page has a </w:t>
            </w:r>
            <w:r>
              <w:rPr>
                <w:lang w:val="en-GB"/>
              </w:rPr>
              <w:t>Backup</w:t>
            </w:r>
            <w:r w:rsidRPr="00C32955">
              <w:rPr>
                <w:lang w:val="en-GB"/>
              </w:rPr>
              <w:t xml:space="preserve"> button (yes/no)</w:t>
            </w:r>
          </w:p>
        </w:tc>
      </w:tr>
      <w:tr w:rsidR="00B2250C" w:rsidRPr="00B2250C" w14:paraId="50DA4B27" w14:textId="77777777" w:rsidTr="002C346C">
        <w:tc>
          <w:tcPr>
            <w:tcW w:w="988" w:type="dxa"/>
          </w:tcPr>
          <w:p w14:paraId="6500532C" w14:textId="4123BFF4" w:rsidR="00B2250C" w:rsidRDefault="00AA60EC" w:rsidP="002C346C">
            <w:pPr>
              <w:rPr>
                <w:lang w:val="en-GB"/>
              </w:rPr>
            </w:pPr>
            <w:r>
              <w:rPr>
                <w:lang w:val="en-GB"/>
              </w:rPr>
              <w:t>2.2</w:t>
            </w:r>
          </w:p>
        </w:tc>
        <w:tc>
          <w:tcPr>
            <w:tcW w:w="8414" w:type="dxa"/>
          </w:tcPr>
          <w:p w14:paraId="3C5E405C" w14:textId="20A9D05F" w:rsidR="00B2250C" w:rsidRDefault="00AA60EC" w:rsidP="00AA60EC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-The page has a nest field (yes/no)</w:t>
            </w:r>
          </w:p>
          <w:p w14:paraId="30FDB584" w14:textId="77777777" w:rsidR="00AA60EC" w:rsidRDefault="00AA60EC" w:rsidP="00AA60EC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 xml:space="preserve">-The page has a </w:t>
            </w:r>
            <w:r>
              <w:rPr>
                <w:lang w:val="en-GB"/>
              </w:rPr>
              <w:t>velocity</w:t>
            </w:r>
            <w:r>
              <w:rPr>
                <w:lang w:val="en-GB"/>
              </w:rPr>
              <w:t xml:space="preserve"> field (yes/no)</w:t>
            </w:r>
          </w:p>
          <w:p w14:paraId="5883BC43" w14:textId="7450DD20" w:rsidR="00AA60EC" w:rsidRDefault="00AA60EC" w:rsidP="00AA60EC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-The page has a</w:t>
            </w:r>
            <w:r>
              <w:rPr>
                <w:lang w:val="en-GB"/>
              </w:rPr>
              <w:t>n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acceleration</w:t>
            </w:r>
            <w:r>
              <w:rPr>
                <w:lang w:val="en-GB"/>
              </w:rPr>
              <w:t xml:space="preserve"> field (yes/no)</w:t>
            </w:r>
          </w:p>
        </w:tc>
      </w:tr>
    </w:tbl>
    <w:p w14:paraId="53BF7F7F" w14:textId="77777777" w:rsidR="00B2250C" w:rsidRPr="002F4577" w:rsidRDefault="00B2250C" w:rsidP="00B2250C">
      <w:pPr>
        <w:pStyle w:val="Titre1"/>
        <w:rPr>
          <w:lang w:val="en-GB"/>
        </w:rPr>
      </w:pPr>
      <w:r w:rsidRPr="002F4577">
        <w:rPr>
          <w:lang w:val="en-GB"/>
        </w:rPr>
        <w:t>Machine Startup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CC0E50" w14:paraId="3F61E211" w14:textId="77777777" w:rsidTr="00AA60EC">
        <w:tc>
          <w:tcPr>
            <w:tcW w:w="988" w:type="dxa"/>
            <w:shd w:val="clear" w:color="auto" w:fill="F7CAAC" w:themeFill="accent2" w:themeFillTint="66"/>
          </w:tcPr>
          <w:p w14:paraId="748B0892" w14:textId="3241253A" w:rsidR="00B2250C" w:rsidRPr="00CC0E50" w:rsidRDefault="00AA60E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="00B2250C" w:rsidRPr="00CC0E50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414" w:type="dxa"/>
            <w:shd w:val="clear" w:color="auto" w:fill="F7CAAC" w:themeFill="accent2" w:themeFillTint="66"/>
          </w:tcPr>
          <w:p w14:paraId="14D4B64A" w14:textId="035FFEF3" w:rsidR="00B2250C" w:rsidRPr="00CC0E50" w:rsidRDefault="00AA60EC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Startup</w:t>
            </w:r>
          </w:p>
        </w:tc>
      </w:tr>
      <w:tr w:rsidR="00B2250C" w:rsidRPr="00B2250C" w14:paraId="4F68545D" w14:textId="77777777" w:rsidTr="002C346C">
        <w:tc>
          <w:tcPr>
            <w:tcW w:w="988" w:type="dxa"/>
          </w:tcPr>
          <w:p w14:paraId="292A6DF5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3.1</w:t>
            </w:r>
          </w:p>
        </w:tc>
        <w:tc>
          <w:tcPr>
            <w:tcW w:w="8414" w:type="dxa"/>
          </w:tcPr>
          <w:p w14:paraId="552D11FB" w14:textId="77777777" w:rsidR="00B2250C" w:rsidRDefault="00AA60EC" w:rsidP="000E5798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machine is set in state Aborted by opening the door</w:t>
            </w:r>
            <w:r w:rsidR="00B2250C" w:rsidRPr="002F4577">
              <w:rPr>
                <w:lang w:val="en-GB"/>
              </w:rPr>
              <w:t>.</w:t>
            </w:r>
          </w:p>
          <w:p w14:paraId="1BE226F8" w14:textId="77777777" w:rsidR="00AA60EC" w:rsidRDefault="00AA60EC" w:rsidP="000E5798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door is closed</w:t>
            </w:r>
          </w:p>
          <w:p w14:paraId="5C0E7A0C" w14:textId="77777777" w:rsidR="00AA60EC" w:rsidRDefault="00AA60EC" w:rsidP="000E5798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state of the machine is (check Siemens UI): …………..</w:t>
            </w:r>
          </w:p>
          <w:p w14:paraId="06D88B59" w14:textId="77777777" w:rsidR="00AA60EC" w:rsidRDefault="00AA60EC" w:rsidP="000E5798">
            <w:pPr>
              <w:pStyle w:val="Paragraphedeliste"/>
              <w:numPr>
                <w:ilvl w:val="0"/>
                <w:numId w:val="16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operator presses the clear button, the state on the Siemens UI is : …………..</w:t>
            </w:r>
          </w:p>
          <w:p w14:paraId="58F53724" w14:textId="77777777" w:rsidR="00AA60EC" w:rsidRDefault="00AA60EC" w:rsidP="000E5798">
            <w:pPr>
              <w:pStyle w:val="Paragraphedeliste"/>
              <w:numPr>
                <w:ilvl w:val="0"/>
                <w:numId w:val="16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presses the </w:t>
            </w:r>
            <w:r>
              <w:rPr>
                <w:lang w:val="en-GB"/>
              </w:rPr>
              <w:t>reset</w:t>
            </w:r>
            <w:r>
              <w:rPr>
                <w:lang w:val="en-GB"/>
              </w:rPr>
              <w:t xml:space="preserve"> button, the state on the Siemens UI is : …………..</w:t>
            </w:r>
          </w:p>
          <w:p w14:paraId="5BC92A4B" w14:textId="0C46908B" w:rsidR="00AA60EC" w:rsidRPr="00AA60EC" w:rsidRDefault="00AA60EC" w:rsidP="000E5798">
            <w:pPr>
              <w:pStyle w:val="Paragraphedeliste"/>
              <w:numPr>
                <w:ilvl w:val="0"/>
                <w:numId w:val="16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presses the </w:t>
            </w:r>
            <w:r>
              <w:rPr>
                <w:lang w:val="en-GB"/>
              </w:rPr>
              <w:t>start</w:t>
            </w:r>
            <w:r>
              <w:rPr>
                <w:lang w:val="en-GB"/>
              </w:rPr>
              <w:t xml:space="preserve"> button, the state on the Siemens UI is : …………..</w:t>
            </w:r>
          </w:p>
        </w:tc>
      </w:tr>
      <w:tr w:rsidR="00B2250C" w:rsidRPr="00B2250C" w14:paraId="0E2A6C69" w14:textId="77777777" w:rsidTr="002C346C">
        <w:tc>
          <w:tcPr>
            <w:tcW w:w="988" w:type="dxa"/>
          </w:tcPr>
          <w:p w14:paraId="70795ACF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3.2</w:t>
            </w:r>
          </w:p>
        </w:tc>
        <w:tc>
          <w:tcPr>
            <w:tcW w:w="8414" w:type="dxa"/>
          </w:tcPr>
          <w:p w14:paraId="363CECDD" w14:textId="77777777" w:rsidR="00B2250C" w:rsidRDefault="000E5798" w:rsidP="002C346C">
            <w:pPr>
              <w:rPr>
                <w:lang w:val="en-GB"/>
              </w:rPr>
            </w:pPr>
            <w:r>
              <w:rPr>
                <w:lang w:val="en-GB"/>
              </w:rPr>
              <w:t>The machine is in Execute State</w:t>
            </w:r>
            <w:r w:rsidR="00B2250C" w:rsidRPr="002F4577">
              <w:rPr>
                <w:lang w:val="en-GB"/>
              </w:rPr>
              <w:t>.</w:t>
            </w:r>
          </w:p>
          <w:p w14:paraId="7A9DAE08" w14:textId="406BF88A" w:rsidR="000E5798" w:rsidRPr="000E5798" w:rsidRDefault="000E5798" w:rsidP="000E5798">
            <w:pPr>
              <w:pStyle w:val="Paragraphedeliste"/>
              <w:numPr>
                <w:ilvl w:val="0"/>
                <w:numId w:val="17"/>
              </w:numPr>
              <w:rPr>
                <w:lang w:val="en-GB"/>
              </w:rPr>
            </w:pPr>
            <w:r w:rsidRPr="000E5798">
              <w:rPr>
                <w:lang w:val="en-GB"/>
              </w:rPr>
              <w:t xml:space="preserve">The operator presses the </w:t>
            </w:r>
            <w:r>
              <w:rPr>
                <w:lang w:val="en-GB"/>
              </w:rPr>
              <w:t>stop</w:t>
            </w:r>
            <w:r w:rsidRPr="000E5798">
              <w:rPr>
                <w:lang w:val="en-GB"/>
              </w:rPr>
              <w:t xml:space="preserve"> button, the state on the Siemens UI is : …………..</w:t>
            </w:r>
          </w:p>
        </w:tc>
      </w:tr>
    </w:tbl>
    <w:p w14:paraId="5EE155AE" w14:textId="77777777" w:rsidR="00B2250C" w:rsidRPr="002F4577" w:rsidRDefault="00B2250C" w:rsidP="00B2250C">
      <w:pPr>
        <w:pStyle w:val="Titre1"/>
        <w:rPr>
          <w:lang w:val="en-GB"/>
        </w:rPr>
      </w:pPr>
      <w:r w:rsidRPr="002F4577">
        <w:rPr>
          <w:lang w:val="en-GB"/>
        </w:rPr>
        <w:t>Pick and Place Sequence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CC0E50" w14:paraId="1E945211" w14:textId="77777777" w:rsidTr="002C346C">
        <w:tc>
          <w:tcPr>
            <w:tcW w:w="988" w:type="dxa"/>
            <w:shd w:val="clear" w:color="auto" w:fill="FBE4D5" w:themeFill="accent2" w:themeFillTint="33"/>
          </w:tcPr>
          <w:p w14:paraId="05A0E97A" w14:textId="1A505F3F" w:rsidR="00B2250C" w:rsidRPr="00CC0E50" w:rsidRDefault="000E5798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="00B2250C" w:rsidRPr="00CC0E50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0929AB11" w14:textId="463B5CA6" w:rsidR="00B2250C" w:rsidRPr="00CC0E50" w:rsidRDefault="000E5798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Pick sequence</w:t>
            </w:r>
          </w:p>
        </w:tc>
      </w:tr>
      <w:tr w:rsidR="00B2250C" w:rsidRPr="00B2250C" w14:paraId="0695EACD" w14:textId="77777777" w:rsidTr="002C346C">
        <w:tc>
          <w:tcPr>
            <w:tcW w:w="988" w:type="dxa"/>
          </w:tcPr>
          <w:p w14:paraId="3B1D1411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4.1</w:t>
            </w:r>
          </w:p>
        </w:tc>
        <w:tc>
          <w:tcPr>
            <w:tcW w:w="8414" w:type="dxa"/>
          </w:tcPr>
          <w:p w14:paraId="589F00A0" w14:textId="55904BDE" w:rsidR="00B2250C" w:rsidRDefault="000E5798" w:rsidP="000E5798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machine is set in execute state.</w:t>
            </w:r>
            <w:r>
              <w:rPr>
                <w:lang w:val="en-GB"/>
              </w:rPr>
              <w:br/>
            </w:r>
            <w:r>
              <w:rPr>
                <w:lang w:val="en-GB"/>
              </w:rPr>
              <w:t>The state of the machine is (check Siemens UI): …………..</w:t>
            </w:r>
            <w:r>
              <w:rPr>
                <w:lang w:val="en-GB"/>
              </w:rPr>
              <w:br/>
              <w:t>The operator set the velocity in 0.1 [m/s</w:t>
            </w:r>
            <w:r w:rsidR="00C32955">
              <w:rPr>
                <w:lang w:val="en-GB"/>
              </w:rPr>
              <w:t>]:</w:t>
            </w:r>
            <w:r>
              <w:rPr>
                <w:lang w:val="en-GB"/>
              </w:rPr>
              <w:t xml:space="preserve"> velocity in the field is …………[m/s]</w:t>
            </w:r>
          </w:p>
          <w:p w14:paraId="717E4E5F" w14:textId="77777777" w:rsidR="000E5798" w:rsidRDefault="000E5798" w:rsidP="000E5798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set the </w:t>
            </w:r>
            <w:r>
              <w:rPr>
                <w:lang w:val="en-GB"/>
              </w:rPr>
              <w:t>acceleration</w:t>
            </w:r>
            <w:r>
              <w:rPr>
                <w:lang w:val="en-GB"/>
              </w:rPr>
              <w:t xml:space="preserve"> in </w:t>
            </w:r>
            <w:r>
              <w:rPr>
                <w:lang w:val="en-GB"/>
              </w:rPr>
              <w:t>2</w:t>
            </w:r>
            <w:r>
              <w:rPr>
                <w:lang w:val="en-GB"/>
              </w:rPr>
              <w:t xml:space="preserve"> [m/s</w:t>
            </w:r>
            <w:r w:rsidRPr="000E5798">
              <w:rPr>
                <w:vertAlign w:val="superscript"/>
                <w:lang w:val="en-GB"/>
              </w:rPr>
              <w:t>2</w:t>
            </w:r>
            <w:r>
              <w:rPr>
                <w:lang w:val="en-GB"/>
              </w:rPr>
              <w:t>]: acceleration in the field is …………[m/s</w:t>
            </w:r>
            <w:r w:rsidRPr="000E5798">
              <w:rPr>
                <w:vertAlign w:val="superscript"/>
                <w:lang w:val="en-GB"/>
              </w:rPr>
              <w:t>2</w:t>
            </w:r>
            <w:r>
              <w:rPr>
                <w:lang w:val="en-GB"/>
              </w:rPr>
              <w:t>]</w:t>
            </w:r>
          </w:p>
          <w:p w14:paraId="63898FB5" w14:textId="60EF9F68" w:rsidR="000E5798" w:rsidRDefault="000E5798" w:rsidP="000E5798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</w:t>
            </w:r>
            <w:r w:rsidR="00C32955">
              <w:rPr>
                <w:lang w:val="en-GB"/>
              </w:rPr>
              <w:t>selects</w:t>
            </w:r>
            <w:r>
              <w:rPr>
                <w:lang w:val="en-GB"/>
              </w:rPr>
              <w:t xml:space="preserve"> nest N°: ……………(nest number)</w:t>
            </w:r>
          </w:p>
          <w:p w14:paraId="5E880198" w14:textId="77777777" w:rsidR="000E5798" w:rsidRDefault="000E5798" w:rsidP="000E5798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operator presses the button Pick.</w:t>
            </w:r>
          </w:p>
          <w:p w14:paraId="45B99271" w14:textId="1F2A757B" w:rsidR="000E5798" w:rsidRDefault="000E5798" w:rsidP="000E5798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The robot </w:t>
            </w:r>
            <w:r w:rsidR="00C32955">
              <w:rPr>
                <w:lang w:val="en-GB"/>
              </w:rPr>
              <w:t>moves</w:t>
            </w:r>
            <w:r>
              <w:rPr>
                <w:lang w:val="en-GB"/>
              </w:rPr>
              <w:t xml:space="preserve"> above to nest N°……………….</w:t>
            </w:r>
          </w:p>
          <w:p w14:paraId="58ACC17B" w14:textId="4CAAE618" w:rsidR="000E5798" w:rsidRDefault="000E5798" w:rsidP="000E5798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C32955">
              <w:rPr>
                <w:lang w:val="en-GB"/>
              </w:rPr>
              <w:t>moves</w:t>
            </w:r>
            <w:r>
              <w:rPr>
                <w:lang w:val="en-GB"/>
              </w:rPr>
              <w:t xml:space="preserve"> down (yes/no)</w:t>
            </w:r>
          </w:p>
          <w:p w14:paraId="0B9F1C1F" w14:textId="47F81844" w:rsidR="000E5798" w:rsidRDefault="000E5798" w:rsidP="000E5798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C32955">
              <w:rPr>
                <w:lang w:val="en-GB"/>
              </w:rPr>
              <w:t>moves</w:t>
            </w:r>
            <w:r>
              <w:rPr>
                <w:lang w:val="en-GB"/>
              </w:rPr>
              <w:t xml:space="preserve"> up (yes/no)</w:t>
            </w:r>
          </w:p>
          <w:p w14:paraId="6597AB5D" w14:textId="379ACF6F" w:rsidR="000E5798" w:rsidRPr="000E5798" w:rsidRDefault="000E5798" w:rsidP="000E5798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>
              <w:rPr>
                <w:lang w:val="en-GB"/>
              </w:rPr>
              <w:t>gripper is closed</w:t>
            </w:r>
            <w:r>
              <w:rPr>
                <w:lang w:val="en-GB"/>
              </w:rPr>
              <w:t xml:space="preserve"> (yes/no)</w:t>
            </w:r>
          </w:p>
        </w:tc>
      </w:tr>
      <w:tr w:rsidR="000E5798" w:rsidRPr="00CC0E50" w14:paraId="29C8E243" w14:textId="77777777" w:rsidTr="002C346C">
        <w:tc>
          <w:tcPr>
            <w:tcW w:w="988" w:type="dxa"/>
            <w:shd w:val="clear" w:color="auto" w:fill="FBE4D5" w:themeFill="accent2" w:themeFillTint="33"/>
          </w:tcPr>
          <w:p w14:paraId="436CEC6A" w14:textId="77777777" w:rsidR="000E5798" w:rsidRPr="00CC0E50" w:rsidRDefault="000E5798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PQ</w:t>
            </w:r>
            <w:r w:rsidRPr="00CC0E50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44B68995" w14:textId="0D9FF8BD" w:rsidR="000E5798" w:rsidRPr="00CC0E50" w:rsidRDefault="000E5798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</w:t>
            </w:r>
            <w:r>
              <w:rPr>
                <w:b/>
                <w:bCs/>
                <w:lang w:val="en-GB"/>
              </w:rPr>
              <w:t>lace</w:t>
            </w:r>
            <w:r>
              <w:rPr>
                <w:b/>
                <w:bCs/>
                <w:lang w:val="en-GB"/>
              </w:rPr>
              <w:t xml:space="preserve"> sequence</w:t>
            </w:r>
          </w:p>
        </w:tc>
      </w:tr>
      <w:tr w:rsidR="000E5798" w:rsidRPr="00B2250C" w14:paraId="2AD6A98E" w14:textId="77777777" w:rsidTr="002C346C">
        <w:tc>
          <w:tcPr>
            <w:tcW w:w="988" w:type="dxa"/>
          </w:tcPr>
          <w:p w14:paraId="1A9CE29C" w14:textId="6666612D" w:rsidR="000E5798" w:rsidRDefault="000E5798" w:rsidP="002C346C">
            <w:pPr>
              <w:rPr>
                <w:lang w:val="en-GB"/>
              </w:rPr>
            </w:pPr>
            <w:r>
              <w:rPr>
                <w:lang w:val="en-GB"/>
              </w:rPr>
              <w:t>4.</w:t>
            </w:r>
            <w:r>
              <w:rPr>
                <w:lang w:val="en-GB"/>
              </w:rPr>
              <w:t>2</w:t>
            </w:r>
          </w:p>
        </w:tc>
        <w:tc>
          <w:tcPr>
            <w:tcW w:w="8414" w:type="dxa"/>
          </w:tcPr>
          <w:p w14:paraId="0FAE2BFA" w14:textId="39447787" w:rsidR="000E5798" w:rsidRDefault="000E5798" w:rsidP="002C346C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machine is set in execute state.</w:t>
            </w:r>
            <w:r>
              <w:rPr>
                <w:lang w:val="en-GB"/>
              </w:rPr>
              <w:br/>
              <w:t>The state of the machine is (check Siemens UI): …………..</w:t>
            </w:r>
            <w:r>
              <w:rPr>
                <w:lang w:val="en-GB"/>
              </w:rPr>
              <w:br/>
              <w:t>The operator set the velocity in 0.</w:t>
            </w:r>
            <w:r>
              <w:rPr>
                <w:lang w:val="en-GB"/>
              </w:rPr>
              <w:t>2</w:t>
            </w:r>
            <w:r>
              <w:rPr>
                <w:lang w:val="en-GB"/>
              </w:rPr>
              <w:t xml:space="preserve"> [m/s] : velocity in the field is …………[m/s]</w:t>
            </w:r>
          </w:p>
          <w:p w14:paraId="27D9DD3B" w14:textId="13808931" w:rsidR="000E5798" w:rsidRDefault="000E5798" w:rsidP="002C346C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set the acceleration in </w:t>
            </w:r>
            <w:r>
              <w:rPr>
                <w:lang w:val="en-GB"/>
              </w:rPr>
              <w:t>1.5</w:t>
            </w:r>
            <w:r>
              <w:rPr>
                <w:lang w:val="en-GB"/>
              </w:rPr>
              <w:t xml:space="preserve"> [m/s</w:t>
            </w:r>
            <w:r w:rsidRPr="000E5798">
              <w:rPr>
                <w:vertAlign w:val="superscript"/>
                <w:lang w:val="en-GB"/>
              </w:rPr>
              <w:t>2</w:t>
            </w:r>
            <w:r>
              <w:rPr>
                <w:lang w:val="en-GB"/>
              </w:rPr>
              <w:t>]: acceleration in the field is …………[m/s</w:t>
            </w:r>
            <w:r w:rsidRPr="000E5798">
              <w:rPr>
                <w:vertAlign w:val="superscript"/>
                <w:lang w:val="en-GB"/>
              </w:rPr>
              <w:t>2</w:t>
            </w:r>
            <w:r>
              <w:rPr>
                <w:lang w:val="en-GB"/>
              </w:rPr>
              <w:t>]</w:t>
            </w:r>
          </w:p>
          <w:p w14:paraId="6C08D7E1" w14:textId="6C34AE82" w:rsidR="000E5798" w:rsidRDefault="000E5798" w:rsidP="002C346C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</w:t>
            </w:r>
            <w:r w:rsidR="00C32955">
              <w:rPr>
                <w:lang w:val="en-GB"/>
              </w:rPr>
              <w:t>selects</w:t>
            </w:r>
            <w:r>
              <w:rPr>
                <w:lang w:val="en-GB"/>
              </w:rPr>
              <w:t xml:space="preserve"> nest N°: ……………(nest number)</w:t>
            </w:r>
          </w:p>
          <w:p w14:paraId="2A4EBC77" w14:textId="523155E6" w:rsidR="000E5798" w:rsidRDefault="000E5798" w:rsidP="002C346C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presses the button </w:t>
            </w:r>
            <w:r>
              <w:rPr>
                <w:lang w:val="en-GB"/>
              </w:rPr>
              <w:t>Place</w:t>
            </w:r>
            <w:r>
              <w:rPr>
                <w:lang w:val="en-GB"/>
              </w:rPr>
              <w:t>.</w:t>
            </w:r>
          </w:p>
          <w:p w14:paraId="29A0E019" w14:textId="4D97ACF8" w:rsidR="000E5798" w:rsidRDefault="000E5798" w:rsidP="002C346C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C32955">
              <w:rPr>
                <w:lang w:val="en-GB"/>
              </w:rPr>
              <w:t>moves</w:t>
            </w:r>
            <w:r>
              <w:rPr>
                <w:lang w:val="en-GB"/>
              </w:rPr>
              <w:t xml:space="preserve"> above to nest N°……………….</w:t>
            </w:r>
          </w:p>
          <w:p w14:paraId="1BC1E1C5" w14:textId="68D26FF6" w:rsidR="000E5798" w:rsidRDefault="000E5798" w:rsidP="002C346C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C32955">
              <w:rPr>
                <w:lang w:val="en-GB"/>
              </w:rPr>
              <w:t>moves</w:t>
            </w:r>
            <w:r>
              <w:rPr>
                <w:lang w:val="en-GB"/>
              </w:rPr>
              <w:t xml:space="preserve"> down (yes/no)</w:t>
            </w:r>
            <w:r w:rsidR="00C32955">
              <w:rPr>
                <w:lang w:val="en-GB"/>
              </w:rPr>
              <w:t>…………</w:t>
            </w:r>
          </w:p>
          <w:p w14:paraId="77FF0F5D" w14:textId="6215CC6A" w:rsidR="000E5798" w:rsidRDefault="000E5798" w:rsidP="002C346C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C32955">
              <w:rPr>
                <w:lang w:val="en-GB"/>
              </w:rPr>
              <w:t>moves</w:t>
            </w:r>
            <w:r>
              <w:rPr>
                <w:lang w:val="en-GB"/>
              </w:rPr>
              <w:t xml:space="preserve"> up (yes/no)</w:t>
            </w:r>
            <w:r w:rsidR="00C32955">
              <w:rPr>
                <w:lang w:val="en-GB"/>
              </w:rPr>
              <w:t>……………</w:t>
            </w:r>
          </w:p>
          <w:p w14:paraId="0EFD69F6" w14:textId="55522B56" w:rsidR="000E5798" w:rsidRPr="000E5798" w:rsidRDefault="000E5798" w:rsidP="002C346C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gripper is </w:t>
            </w:r>
            <w:r>
              <w:rPr>
                <w:lang w:val="en-GB"/>
              </w:rPr>
              <w:t>open</w:t>
            </w:r>
            <w:r>
              <w:rPr>
                <w:lang w:val="en-GB"/>
              </w:rPr>
              <w:t xml:space="preserve"> (yes/no)</w:t>
            </w:r>
            <w:r w:rsidR="00C32955">
              <w:rPr>
                <w:lang w:val="en-GB"/>
              </w:rPr>
              <w:t>………..</w:t>
            </w:r>
          </w:p>
        </w:tc>
      </w:tr>
    </w:tbl>
    <w:p w14:paraId="17CF1940" w14:textId="77777777" w:rsidR="00B2250C" w:rsidRPr="002F4577" w:rsidRDefault="00B2250C" w:rsidP="00B2250C">
      <w:pPr>
        <w:pStyle w:val="Titre1"/>
        <w:rPr>
          <w:lang w:val="en-GB"/>
        </w:rPr>
      </w:pPr>
      <w:r w:rsidRPr="00F0461A">
        <w:rPr>
          <w:lang w:val="en-GB"/>
        </w:rPr>
        <w:t>Log events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CC0E50" w14:paraId="55ADD149" w14:textId="77777777" w:rsidTr="002C346C">
        <w:tc>
          <w:tcPr>
            <w:tcW w:w="988" w:type="dxa"/>
            <w:shd w:val="clear" w:color="auto" w:fill="FBE4D5" w:themeFill="accent2" w:themeFillTint="33"/>
          </w:tcPr>
          <w:p w14:paraId="7F0862F2" w14:textId="77777777" w:rsidR="00B2250C" w:rsidRPr="00CC0E50" w:rsidRDefault="00B2250C" w:rsidP="002C346C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7FC8CEAD" w14:textId="2BA9102E" w:rsidR="00B2250C" w:rsidRPr="00CC0E50" w:rsidRDefault="00C32955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Log events and buttons</w:t>
            </w:r>
          </w:p>
        </w:tc>
      </w:tr>
      <w:tr w:rsidR="00B2250C" w:rsidRPr="00B2250C" w14:paraId="03952346" w14:textId="77777777" w:rsidTr="002C346C">
        <w:tc>
          <w:tcPr>
            <w:tcW w:w="988" w:type="dxa"/>
          </w:tcPr>
          <w:p w14:paraId="0842C2E7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5.1</w:t>
            </w:r>
          </w:p>
        </w:tc>
        <w:tc>
          <w:tcPr>
            <w:tcW w:w="8414" w:type="dxa"/>
          </w:tcPr>
          <w:p w14:paraId="42C20612" w14:textId="34B68FB4" w:rsidR="000E5798" w:rsidRDefault="000E5798" w:rsidP="002C346C">
            <w:pPr>
              <w:rPr>
                <w:lang w:val="en-GB"/>
              </w:rPr>
            </w:pPr>
            <w:r>
              <w:rPr>
                <w:lang w:val="en-GB"/>
              </w:rPr>
              <w:t xml:space="preserve">There is a </w:t>
            </w:r>
            <w:r w:rsidRPr="003D6641">
              <w:rPr>
                <w:b/>
                <w:bCs/>
                <w:lang w:val="en-GB"/>
              </w:rPr>
              <w:t>logTubeEvent.json</w:t>
            </w:r>
            <w:r>
              <w:rPr>
                <w:b/>
                <w:bCs/>
                <w:lang w:val="en-GB"/>
              </w:rPr>
              <w:t xml:space="preserve"> </w:t>
            </w:r>
            <w:r>
              <w:rPr>
                <w:lang w:val="en-GB"/>
              </w:rPr>
              <w:t>in the folder (enter path if any):</w:t>
            </w:r>
            <w:r w:rsidR="00746A13">
              <w:rPr>
                <w:lang w:val="en-GB"/>
              </w:rPr>
              <w:t>……………………..</w:t>
            </w:r>
          </w:p>
          <w:p w14:paraId="4F82BBFD" w14:textId="47D2BAB6" w:rsidR="00746A13" w:rsidRDefault="00746A13" w:rsidP="00746A13">
            <w:pPr>
              <w:rPr>
                <w:lang w:val="en-GB"/>
              </w:rPr>
            </w:pPr>
            <w:r>
              <w:rPr>
                <w:lang w:val="en-GB"/>
              </w:rPr>
              <w:t xml:space="preserve">There is a </w:t>
            </w:r>
            <w:r w:rsidRPr="003D6641">
              <w:rPr>
                <w:b/>
                <w:bCs/>
                <w:lang w:val="en-GB"/>
              </w:rPr>
              <w:t>logAlarmsAndWarning.json</w:t>
            </w:r>
            <w:r>
              <w:rPr>
                <w:b/>
                <w:bCs/>
                <w:lang w:val="en-GB"/>
              </w:rPr>
              <w:t xml:space="preserve"> </w:t>
            </w:r>
            <w:r>
              <w:rPr>
                <w:lang w:val="en-GB"/>
              </w:rPr>
              <w:t>in the folder (enter path if any):……………………..</w:t>
            </w:r>
          </w:p>
          <w:p w14:paraId="6AEADF3B" w14:textId="77777777" w:rsidR="00746A13" w:rsidRDefault="00746A13" w:rsidP="002C346C">
            <w:pPr>
              <w:rPr>
                <w:lang w:val="en-GB"/>
              </w:rPr>
            </w:pPr>
          </w:p>
          <w:p w14:paraId="77CBE5B4" w14:textId="26768088" w:rsidR="00746A13" w:rsidRDefault="00746A13" w:rsidP="002C346C">
            <w:pPr>
              <w:rPr>
                <w:lang w:val="en-GB"/>
              </w:rPr>
            </w:pPr>
            <w:r>
              <w:rPr>
                <w:lang w:val="en-GB"/>
              </w:rPr>
              <w:t xml:space="preserve">The test engineer </w:t>
            </w:r>
            <w:r w:rsidR="00C32955">
              <w:rPr>
                <w:lang w:val="en-GB"/>
              </w:rPr>
              <w:t>deletes</w:t>
            </w:r>
            <w:r>
              <w:rPr>
                <w:lang w:val="en-GB"/>
              </w:rPr>
              <w:t xml:space="preserve"> the logTubeEvent.json and </w:t>
            </w:r>
            <w:r w:rsidRPr="00746A13">
              <w:rPr>
                <w:lang w:val="en-GB"/>
              </w:rPr>
              <w:t>logAlarmsAndWarning</w:t>
            </w:r>
            <w:r>
              <w:rPr>
                <w:lang w:val="en-GB"/>
              </w:rPr>
              <w:t xml:space="preserve"> if any.</w:t>
            </w:r>
          </w:p>
          <w:p w14:paraId="2BAD278F" w14:textId="77777777" w:rsidR="00746A13" w:rsidRDefault="00746A13" w:rsidP="002C346C">
            <w:pPr>
              <w:rPr>
                <w:lang w:val="en-GB"/>
              </w:rPr>
            </w:pPr>
          </w:p>
          <w:p w14:paraId="3F624BA3" w14:textId="6A1BD570" w:rsidR="00746A13" w:rsidRDefault="000E5798" w:rsidP="002C346C">
            <w:pPr>
              <w:rPr>
                <w:lang w:val="en-GB"/>
              </w:rPr>
            </w:pPr>
            <w:r>
              <w:rPr>
                <w:lang w:val="en-GB"/>
              </w:rPr>
              <w:t xml:space="preserve">The machine is </w:t>
            </w:r>
            <w:r w:rsidR="00746A13">
              <w:rPr>
                <w:lang w:val="en-GB"/>
              </w:rPr>
              <w:t xml:space="preserve">set </w:t>
            </w:r>
            <w:r>
              <w:rPr>
                <w:lang w:val="en-GB"/>
              </w:rPr>
              <w:t>in aborted state</w:t>
            </w:r>
            <w:r w:rsidR="00746A13">
              <w:rPr>
                <w:lang w:val="en-GB"/>
              </w:rPr>
              <w:t xml:space="preserve"> by opening the door.</w:t>
            </w:r>
          </w:p>
          <w:p w14:paraId="25E7C735" w14:textId="04A39EC7" w:rsidR="00B2250C" w:rsidRDefault="00746A13" w:rsidP="002C346C">
            <w:pPr>
              <w:rPr>
                <w:lang w:val="en-GB"/>
              </w:rPr>
            </w:pPr>
            <w:r>
              <w:rPr>
                <w:lang w:val="en-GB"/>
              </w:rPr>
              <w:t>The test engineer presses the following sequence of buttons.</w:t>
            </w:r>
          </w:p>
          <w:p w14:paraId="4E9C52EC" w14:textId="09834DE5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Clear (wait stopped)</w:t>
            </w:r>
          </w:p>
          <w:p w14:paraId="58BA4AFE" w14:textId="77777777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Reset (wait idle)</w:t>
            </w:r>
          </w:p>
          <w:p w14:paraId="151328D3" w14:textId="77777777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Start (wait execute)</w:t>
            </w:r>
          </w:p>
          <w:p w14:paraId="25CFCA85" w14:textId="1EA7CF8D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Wait 10 seconds using a chronometer</w:t>
            </w:r>
          </w:p>
          <w:p w14:paraId="2430D011" w14:textId="49E042E9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 xml:space="preserve">Set velocity to </w:t>
            </w:r>
            <w:r>
              <w:rPr>
                <w:lang w:val="en-GB"/>
              </w:rPr>
              <w:t>0.</w:t>
            </w:r>
            <w:r>
              <w:rPr>
                <w:lang w:val="en-GB"/>
              </w:rPr>
              <w:t>15</w:t>
            </w:r>
            <w:r>
              <w:rPr>
                <w:lang w:val="en-GB"/>
              </w:rPr>
              <w:t xml:space="preserve"> [m/s]</w:t>
            </w:r>
          </w:p>
          <w:p w14:paraId="611D7B34" w14:textId="77777777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 xml:space="preserve">Set acceleration to </w:t>
            </w:r>
            <w:r>
              <w:rPr>
                <w:lang w:val="en-GB"/>
              </w:rPr>
              <w:t>1.5 [m/s</w:t>
            </w:r>
            <w:r w:rsidRPr="000E5798">
              <w:rPr>
                <w:vertAlign w:val="superscript"/>
                <w:lang w:val="en-GB"/>
              </w:rPr>
              <w:t>2</w:t>
            </w:r>
            <w:r>
              <w:rPr>
                <w:lang w:val="en-GB"/>
              </w:rPr>
              <w:t>]:</w:t>
            </w:r>
          </w:p>
          <w:p w14:paraId="105AADDE" w14:textId="45A5C53F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Pick</w:t>
            </w:r>
          </w:p>
          <w:p w14:paraId="1BACB53B" w14:textId="44A66E25" w:rsidR="00746A13" w:rsidRP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Wait 10 seconds using a chronometer</w:t>
            </w:r>
          </w:p>
          <w:p w14:paraId="1FABE99D" w14:textId="77777777" w:rsid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Place</w:t>
            </w:r>
          </w:p>
          <w:p w14:paraId="212DDF37" w14:textId="77777777" w:rsidR="00746A13" w:rsidRP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Wait 10 seconds using a chronometer</w:t>
            </w:r>
          </w:p>
          <w:p w14:paraId="043BC22E" w14:textId="642FFA8D" w:rsidR="00746A13" w:rsidRPr="00746A13" w:rsidRDefault="00746A13" w:rsidP="00746A13">
            <w:pPr>
              <w:pStyle w:val="Paragraphedeliste"/>
              <w:numPr>
                <w:ilvl w:val="0"/>
                <w:numId w:val="18"/>
              </w:numPr>
              <w:rPr>
                <w:lang w:val="en-GB"/>
              </w:rPr>
            </w:pPr>
            <w:r>
              <w:rPr>
                <w:lang w:val="en-GB"/>
              </w:rPr>
              <w:t>Stop (wait stopped)</w:t>
            </w:r>
          </w:p>
        </w:tc>
      </w:tr>
      <w:tr w:rsidR="00B2250C" w:rsidRPr="00B2250C" w14:paraId="7593F225" w14:textId="77777777" w:rsidTr="002C346C">
        <w:tc>
          <w:tcPr>
            <w:tcW w:w="988" w:type="dxa"/>
          </w:tcPr>
          <w:p w14:paraId="4C994804" w14:textId="1A97B428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5.</w:t>
            </w:r>
            <w:r w:rsidR="00746A13">
              <w:rPr>
                <w:lang w:val="en-GB"/>
              </w:rPr>
              <w:t>2</w:t>
            </w:r>
          </w:p>
        </w:tc>
        <w:tc>
          <w:tcPr>
            <w:tcW w:w="8414" w:type="dxa"/>
          </w:tcPr>
          <w:p w14:paraId="27779DE3" w14:textId="00B4AA74" w:rsidR="00B2250C" w:rsidRDefault="00746A13" w:rsidP="002C346C">
            <w:pPr>
              <w:rPr>
                <w:lang w:val="en-GB"/>
              </w:rPr>
            </w:pPr>
            <w:r w:rsidRPr="00746A13">
              <w:rPr>
                <w:lang w:val="en-GB"/>
              </w:rPr>
              <w:t xml:space="preserve">The test engineer </w:t>
            </w:r>
            <w:r w:rsidR="00C32955" w:rsidRPr="00746A13">
              <w:rPr>
                <w:lang w:val="en-GB"/>
              </w:rPr>
              <w:t>makes</w:t>
            </w:r>
            <w:r w:rsidRPr="00746A13">
              <w:rPr>
                <w:lang w:val="en-GB"/>
              </w:rPr>
              <w:t xml:space="preserve"> a copy paste of: </w:t>
            </w:r>
            <w:r w:rsidRPr="00746A13">
              <w:rPr>
                <w:lang w:val="en-GB"/>
              </w:rPr>
              <w:t>logTubeEvent.json</w:t>
            </w:r>
            <w:r w:rsidRPr="00746A13">
              <w:rPr>
                <w:lang w:val="en-GB"/>
              </w:rPr>
              <w:t xml:space="preserve"> to </w:t>
            </w:r>
            <w:r w:rsidRPr="00746A13">
              <w:rPr>
                <w:lang w:val="en-GB"/>
              </w:rPr>
              <w:t>logTubeEvent - Cop</w:t>
            </w:r>
            <w:r w:rsidRPr="00746A13">
              <w:rPr>
                <w:lang w:val="en-GB"/>
              </w:rPr>
              <w:t>y</w:t>
            </w:r>
            <w:r w:rsidRPr="00746A13">
              <w:rPr>
                <w:lang w:val="en-GB"/>
              </w:rPr>
              <w:t>.json</w:t>
            </w:r>
          </w:p>
          <w:p w14:paraId="72B3E01D" w14:textId="66C5D67D" w:rsidR="00746A13" w:rsidRDefault="00746A13" w:rsidP="002C346C">
            <w:pPr>
              <w:rPr>
                <w:lang w:val="en-GB"/>
              </w:rPr>
            </w:pPr>
            <w:r>
              <w:rPr>
                <w:lang w:val="en-GB"/>
              </w:rPr>
              <w:t>Done : (yes/no)</w:t>
            </w:r>
          </w:p>
          <w:p w14:paraId="1505761E" w14:textId="77777777" w:rsidR="00746A13" w:rsidRDefault="00746A13" w:rsidP="002C346C">
            <w:pPr>
              <w:rPr>
                <w:lang w:val="en-GB"/>
              </w:rPr>
            </w:pPr>
          </w:p>
          <w:p w14:paraId="1102E67D" w14:textId="57AF96F1" w:rsidR="00746A13" w:rsidRPr="00746A13" w:rsidRDefault="00746A13" w:rsidP="002C346C">
            <w:pPr>
              <w:rPr>
                <w:b/>
                <w:bCs/>
                <w:color w:val="EE0000"/>
                <w:lang w:val="en-GB"/>
              </w:rPr>
            </w:pPr>
            <w:r w:rsidRPr="00746A13">
              <w:rPr>
                <w:b/>
                <w:bCs/>
                <w:color w:val="EE0000"/>
                <w:lang w:val="en-GB"/>
              </w:rPr>
              <w:t xml:space="preserve">The </w:t>
            </w:r>
            <w:r w:rsidRPr="00746A13">
              <w:rPr>
                <w:b/>
                <w:bCs/>
                <w:color w:val="EE0000"/>
                <w:lang w:val="en-GB"/>
              </w:rPr>
              <w:t>logTubeEvent - Copy.json</w:t>
            </w:r>
            <w:r w:rsidRPr="00746A13">
              <w:rPr>
                <w:b/>
                <w:bCs/>
                <w:color w:val="EE0000"/>
                <w:lang w:val="en-GB"/>
              </w:rPr>
              <w:t xml:space="preserve"> shall be provided with the report.</w:t>
            </w:r>
          </w:p>
          <w:p w14:paraId="2F6CA21D" w14:textId="3A57946C" w:rsidR="00746A13" w:rsidRPr="00746A13" w:rsidRDefault="00746A13" w:rsidP="002C346C">
            <w:pPr>
              <w:rPr>
                <w:lang w:val="en-GB"/>
              </w:rPr>
            </w:pPr>
          </w:p>
        </w:tc>
      </w:tr>
      <w:tr w:rsidR="00746A13" w:rsidRPr="00B2250C" w14:paraId="0792C2C3" w14:textId="77777777" w:rsidTr="002C346C">
        <w:tc>
          <w:tcPr>
            <w:tcW w:w="988" w:type="dxa"/>
          </w:tcPr>
          <w:p w14:paraId="1AB51F62" w14:textId="687CEBC5" w:rsidR="00746A13" w:rsidRDefault="00746A13" w:rsidP="002C346C">
            <w:pPr>
              <w:rPr>
                <w:lang w:val="en-GB"/>
              </w:rPr>
            </w:pPr>
            <w:r>
              <w:rPr>
                <w:lang w:val="en-GB"/>
              </w:rPr>
              <w:t>5.</w:t>
            </w:r>
            <w:r>
              <w:rPr>
                <w:lang w:val="en-GB"/>
              </w:rPr>
              <w:t>3</w:t>
            </w:r>
          </w:p>
        </w:tc>
        <w:tc>
          <w:tcPr>
            <w:tcW w:w="8414" w:type="dxa"/>
          </w:tcPr>
          <w:p w14:paraId="3181A1E2" w14:textId="1D5B9B70" w:rsidR="00746A13" w:rsidRDefault="00746A13" w:rsidP="002C346C">
            <w:pPr>
              <w:rPr>
                <w:lang w:val="en-GB"/>
              </w:rPr>
            </w:pPr>
            <w:r w:rsidRPr="00746A13">
              <w:rPr>
                <w:lang w:val="en-GB"/>
              </w:rPr>
              <w:t>The test engineer make a copy paste of: logAlarmsAndWarning.json to logAlarmsAndWarning</w:t>
            </w:r>
            <w:r>
              <w:rPr>
                <w:lang w:val="en-GB"/>
              </w:rPr>
              <w:t xml:space="preserve"> </w:t>
            </w:r>
            <w:r w:rsidRPr="00746A13">
              <w:rPr>
                <w:lang w:val="en-GB"/>
              </w:rPr>
              <w:t>- Copy.json</w:t>
            </w:r>
          </w:p>
          <w:p w14:paraId="552C262E" w14:textId="05FBEFB4" w:rsidR="00746A13" w:rsidRDefault="00746A13" w:rsidP="002C346C">
            <w:pPr>
              <w:rPr>
                <w:lang w:val="en-GB"/>
              </w:rPr>
            </w:pPr>
            <w:r>
              <w:rPr>
                <w:lang w:val="en-GB"/>
              </w:rPr>
              <w:t>Done : (yes/no)</w:t>
            </w:r>
            <w:r>
              <w:rPr>
                <w:lang w:val="en-GB"/>
              </w:rPr>
              <w:t>…</w:t>
            </w:r>
          </w:p>
          <w:p w14:paraId="19C18CB4" w14:textId="77777777" w:rsidR="00746A13" w:rsidRDefault="00746A13" w:rsidP="002C346C">
            <w:pPr>
              <w:rPr>
                <w:lang w:val="en-GB"/>
              </w:rPr>
            </w:pPr>
          </w:p>
          <w:p w14:paraId="313F8EA3" w14:textId="28B7F9FE" w:rsidR="00746A13" w:rsidRPr="00746A13" w:rsidRDefault="00746A13" w:rsidP="002C346C">
            <w:pPr>
              <w:rPr>
                <w:b/>
                <w:bCs/>
                <w:color w:val="EE0000"/>
                <w:lang w:val="en-GB"/>
              </w:rPr>
            </w:pPr>
            <w:r w:rsidRPr="00746A13">
              <w:rPr>
                <w:b/>
                <w:bCs/>
                <w:color w:val="EE0000"/>
                <w:lang w:val="en-GB"/>
              </w:rPr>
              <w:t>The logAlarmsAndWarning - Copy.json shall be provided with the report.</w:t>
            </w:r>
          </w:p>
          <w:p w14:paraId="6E4FD45C" w14:textId="77777777" w:rsidR="00746A13" w:rsidRPr="00746A13" w:rsidRDefault="00746A13" w:rsidP="002C346C">
            <w:pPr>
              <w:rPr>
                <w:lang w:val="en-GB"/>
              </w:rPr>
            </w:pPr>
          </w:p>
        </w:tc>
      </w:tr>
    </w:tbl>
    <w:p w14:paraId="0DBED017" w14:textId="77777777" w:rsidR="00B2250C" w:rsidRPr="00F0461A" w:rsidRDefault="00B2250C" w:rsidP="00B2250C">
      <w:pPr>
        <w:pStyle w:val="Titre1"/>
        <w:rPr>
          <w:lang w:val="en-GB"/>
        </w:rPr>
      </w:pPr>
      <w:r w:rsidRPr="00F0461A">
        <w:rPr>
          <w:lang w:val="en-GB"/>
        </w:rPr>
        <w:lastRenderedPageBreak/>
        <w:t>Trace pick and place</w:t>
      </w:r>
    </w:p>
    <w:tbl>
      <w:tblPr>
        <w:tblStyle w:val="Grilledutableau"/>
        <w:tblW w:w="9402" w:type="dxa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CC0E50" w14:paraId="474E110B" w14:textId="77777777" w:rsidTr="00C32955">
        <w:tc>
          <w:tcPr>
            <w:tcW w:w="988" w:type="dxa"/>
            <w:shd w:val="clear" w:color="auto" w:fill="F7CAAC" w:themeFill="accent2" w:themeFillTint="66"/>
          </w:tcPr>
          <w:p w14:paraId="6C41AFC2" w14:textId="6822B8BB" w:rsidR="00B2250C" w:rsidRPr="00CC0E50" w:rsidRDefault="00C32955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="00B2250C" w:rsidRPr="00CC0E50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414" w:type="dxa"/>
            <w:shd w:val="clear" w:color="auto" w:fill="F7CAAC" w:themeFill="accent2" w:themeFillTint="66"/>
          </w:tcPr>
          <w:p w14:paraId="2F00A887" w14:textId="36B594A8" w:rsidR="00B2250C" w:rsidRPr="00CC0E50" w:rsidRDefault="00746A13" w:rsidP="002C346C">
            <w:pPr>
              <w:rPr>
                <w:b/>
                <w:bCs/>
                <w:lang w:val="en-GB"/>
              </w:rPr>
            </w:pPr>
            <w:r w:rsidRPr="000D5684">
              <w:rPr>
                <w:b/>
                <w:bCs/>
                <w:lang w:val="en-GB"/>
              </w:rPr>
              <w:t>PickTimeStamp.csv</w:t>
            </w:r>
          </w:p>
        </w:tc>
      </w:tr>
      <w:tr w:rsidR="00B2250C" w:rsidRPr="00B2250C" w14:paraId="1E70DBFB" w14:textId="77777777" w:rsidTr="00C32955">
        <w:tc>
          <w:tcPr>
            <w:tcW w:w="988" w:type="dxa"/>
          </w:tcPr>
          <w:p w14:paraId="18F0B036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6.1</w:t>
            </w:r>
          </w:p>
        </w:tc>
        <w:tc>
          <w:tcPr>
            <w:tcW w:w="8414" w:type="dxa"/>
          </w:tcPr>
          <w:p w14:paraId="45A74890" w14:textId="77777777" w:rsidR="00B2250C" w:rsidRDefault="00C32955" w:rsidP="00C32955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 xml:space="preserve">There is a </w:t>
            </w:r>
            <w:r w:rsidRPr="000D5684">
              <w:rPr>
                <w:b/>
                <w:bCs/>
                <w:lang w:val="en-GB"/>
              </w:rPr>
              <w:t>Pick</w:t>
            </w:r>
            <w:r w:rsidRPr="00C32955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 w:rsidRPr="00C32955">
              <w:rPr>
                <w:lang w:val="en-GB"/>
              </w:rPr>
              <w:t xml:space="preserve"> file </w:t>
            </w:r>
            <w:r>
              <w:rPr>
                <w:lang w:val="en-GB"/>
              </w:rPr>
              <w:t>in the folder:</w:t>
            </w:r>
          </w:p>
          <w:p w14:paraId="796E50F4" w14:textId="77777777" w:rsidR="00C32955" w:rsidRDefault="00C32955" w:rsidP="00C32955">
            <w:pPr>
              <w:pStyle w:val="Paragraphedeliste"/>
              <w:numPr>
                <w:ilvl w:val="0"/>
                <w:numId w:val="19"/>
              </w:num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Folder name is:…………………..</w:t>
            </w:r>
          </w:p>
          <w:p w14:paraId="64A4B998" w14:textId="0E9C5E1C" w:rsidR="00C32955" w:rsidRPr="00C32955" w:rsidRDefault="00C32955" w:rsidP="00C32955">
            <w:pPr>
              <w:pStyle w:val="Paragraphedeliste"/>
              <w:numPr>
                <w:ilvl w:val="0"/>
                <w:numId w:val="19"/>
              </w:num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Pickxxxx.csv complete name is:…………………………….. (select one if many)</w:t>
            </w:r>
          </w:p>
        </w:tc>
      </w:tr>
      <w:tr w:rsidR="00C32955" w:rsidRPr="00B2250C" w14:paraId="2BCFD512" w14:textId="77777777" w:rsidTr="00C32955">
        <w:tc>
          <w:tcPr>
            <w:tcW w:w="988" w:type="dxa"/>
          </w:tcPr>
          <w:p w14:paraId="0B2DBC02" w14:textId="4A2A9201" w:rsidR="00C32955" w:rsidRDefault="00C32955" w:rsidP="002C346C">
            <w:pPr>
              <w:rPr>
                <w:lang w:val="en-GB"/>
              </w:rPr>
            </w:pPr>
            <w:r>
              <w:rPr>
                <w:lang w:val="en-GB"/>
              </w:rPr>
              <w:t>6.2</w:t>
            </w:r>
          </w:p>
        </w:tc>
        <w:tc>
          <w:tcPr>
            <w:tcW w:w="8414" w:type="dxa"/>
          </w:tcPr>
          <w:p w14:paraId="03E576B9" w14:textId="68A667E7" w:rsidR="00C32955" w:rsidRDefault="00C32955" w:rsidP="00C32955">
            <w:pPr>
              <w:rPr>
                <w:b/>
                <w:bCs/>
                <w:color w:val="EE0000"/>
                <w:lang w:val="en-GB"/>
              </w:rPr>
            </w:pPr>
            <w:r w:rsidRPr="00746A13">
              <w:rPr>
                <w:b/>
                <w:bCs/>
                <w:color w:val="EE0000"/>
                <w:lang w:val="en-GB"/>
              </w:rPr>
              <w:t xml:space="preserve">The </w:t>
            </w:r>
            <w:r>
              <w:rPr>
                <w:lang w:val="en-GB"/>
              </w:rPr>
              <w:t xml:space="preserve">Pickxxxx.csv </w:t>
            </w:r>
            <w:r w:rsidRPr="00746A13">
              <w:rPr>
                <w:b/>
                <w:bCs/>
                <w:color w:val="EE0000"/>
                <w:lang w:val="en-GB"/>
              </w:rPr>
              <w:t>shall be provided with the report.</w:t>
            </w:r>
          </w:p>
          <w:p w14:paraId="74924E39" w14:textId="3239C5B7" w:rsidR="00C32955" w:rsidRPr="00C32955" w:rsidRDefault="00C32955" w:rsidP="00C32955">
            <w:pPr>
              <w:rPr>
                <w:b/>
                <w:bCs/>
                <w:color w:val="EE0000"/>
                <w:lang w:val="en-GB"/>
              </w:rPr>
            </w:pPr>
          </w:p>
        </w:tc>
      </w:tr>
      <w:tr w:rsidR="00C32955" w:rsidRPr="00CC0E50" w14:paraId="18AFB1FB" w14:textId="77777777" w:rsidTr="00C32955">
        <w:tc>
          <w:tcPr>
            <w:tcW w:w="988" w:type="dxa"/>
            <w:shd w:val="clear" w:color="auto" w:fill="F7CAAC" w:themeFill="accent2" w:themeFillTint="66"/>
          </w:tcPr>
          <w:p w14:paraId="065CAA02" w14:textId="77777777" w:rsidR="00C32955" w:rsidRPr="00CC0E50" w:rsidRDefault="00C32955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CC0E50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414" w:type="dxa"/>
            <w:shd w:val="clear" w:color="auto" w:fill="F7CAAC" w:themeFill="accent2" w:themeFillTint="66"/>
          </w:tcPr>
          <w:p w14:paraId="2BF2B252" w14:textId="1C271EBB" w:rsidR="00C32955" w:rsidRPr="00CC0E50" w:rsidRDefault="00C32955" w:rsidP="002C346C">
            <w:pPr>
              <w:rPr>
                <w:b/>
                <w:bCs/>
                <w:lang w:val="en-GB"/>
              </w:rPr>
            </w:pPr>
            <w:r w:rsidRPr="000D5684">
              <w:rPr>
                <w:b/>
                <w:bCs/>
                <w:lang w:val="en-GB"/>
              </w:rPr>
              <w:t>P</w:t>
            </w:r>
            <w:r>
              <w:rPr>
                <w:b/>
                <w:bCs/>
                <w:lang w:val="en-GB"/>
              </w:rPr>
              <w:t>lace</w:t>
            </w:r>
            <w:r w:rsidRPr="000D5684">
              <w:rPr>
                <w:b/>
                <w:bCs/>
                <w:lang w:val="en-GB"/>
              </w:rPr>
              <w:t>TimeStamp.csv</w:t>
            </w:r>
          </w:p>
        </w:tc>
      </w:tr>
      <w:tr w:rsidR="00C32955" w:rsidRPr="00B2250C" w14:paraId="1AD97B26" w14:textId="77777777" w:rsidTr="00C32955">
        <w:tc>
          <w:tcPr>
            <w:tcW w:w="988" w:type="dxa"/>
          </w:tcPr>
          <w:p w14:paraId="0B779BBF" w14:textId="29407E1D" w:rsidR="00C32955" w:rsidRDefault="00C32955" w:rsidP="002C346C">
            <w:pPr>
              <w:rPr>
                <w:lang w:val="en-GB"/>
              </w:rPr>
            </w:pPr>
            <w:r>
              <w:rPr>
                <w:lang w:val="en-GB"/>
              </w:rPr>
              <w:t>6.</w:t>
            </w:r>
            <w:r>
              <w:rPr>
                <w:lang w:val="en-GB"/>
              </w:rPr>
              <w:t>3</w:t>
            </w:r>
          </w:p>
        </w:tc>
        <w:tc>
          <w:tcPr>
            <w:tcW w:w="8414" w:type="dxa"/>
          </w:tcPr>
          <w:p w14:paraId="069EB2F3" w14:textId="1B4FAF6C" w:rsidR="00C32955" w:rsidRDefault="00C32955" w:rsidP="002C346C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 xml:space="preserve">There is a </w:t>
            </w:r>
            <w:r w:rsidRPr="000D5684">
              <w:rPr>
                <w:b/>
                <w:bCs/>
                <w:lang w:val="en-GB"/>
              </w:rPr>
              <w:t>P</w:t>
            </w:r>
            <w:r>
              <w:rPr>
                <w:b/>
                <w:bCs/>
                <w:lang w:val="en-GB"/>
              </w:rPr>
              <w:t>lace</w:t>
            </w:r>
            <w:r w:rsidRPr="00C32955">
              <w:rPr>
                <w:b/>
                <w:bCs/>
                <w:i/>
                <w:iCs/>
                <w:lang w:val="en-GB"/>
              </w:rPr>
              <w:t>TimeStamp</w:t>
            </w:r>
            <w:r w:rsidRPr="000D5684">
              <w:rPr>
                <w:b/>
                <w:bCs/>
                <w:lang w:val="en-GB"/>
              </w:rPr>
              <w:t>.csv</w:t>
            </w:r>
            <w:r w:rsidRPr="00C32955">
              <w:rPr>
                <w:lang w:val="en-GB"/>
              </w:rPr>
              <w:t xml:space="preserve"> file </w:t>
            </w:r>
            <w:r>
              <w:rPr>
                <w:lang w:val="en-GB"/>
              </w:rPr>
              <w:t>in the folder:</w:t>
            </w:r>
          </w:p>
          <w:p w14:paraId="1143CF79" w14:textId="77777777" w:rsidR="00C32955" w:rsidRDefault="00C32955" w:rsidP="002C346C">
            <w:pPr>
              <w:pStyle w:val="Paragraphedeliste"/>
              <w:numPr>
                <w:ilvl w:val="0"/>
                <w:numId w:val="19"/>
              </w:num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Folder name is:…………………..</w:t>
            </w:r>
          </w:p>
          <w:p w14:paraId="717B1B76" w14:textId="735F20E5" w:rsidR="00C32955" w:rsidRPr="00C32955" w:rsidRDefault="00C32955" w:rsidP="002C346C">
            <w:pPr>
              <w:pStyle w:val="Paragraphedeliste"/>
              <w:numPr>
                <w:ilvl w:val="0"/>
                <w:numId w:val="19"/>
              </w:num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Place</w:t>
            </w:r>
            <w:r>
              <w:rPr>
                <w:lang w:val="en-GB"/>
              </w:rPr>
              <w:t>xxxx.csv complete name is:…………………………….. (select one if many)</w:t>
            </w:r>
          </w:p>
        </w:tc>
      </w:tr>
      <w:tr w:rsidR="00C32955" w:rsidRPr="00B2250C" w14:paraId="10AEF0AD" w14:textId="77777777" w:rsidTr="00C32955">
        <w:tc>
          <w:tcPr>
            <w:tcW w:w="988" w:type="dxa"/>
          </w:tcPr>
          <w:p w14:paraId="2D7459E5" w14:textId="7C789A32" w:rsidR="00C32955" w:rsidRDefault="00C32955" w:rsidP="002C346C">
            <w:pPr>
              <w:rPr>
                <w:lang w:val="en-GB"/>
              </w:rPr>
            </w:pPr>
            <w:r>
              <w:rPr>
                <w:lang w:val="en-GB"/>
              </w:rPr>
              <w:t>6.</w:t>
            </w:r>
            <w:r>
              <w:rPr>
                <w:lang w:val="en-GB"/>
              </w:rPr>
              <w:t>4</w:t>
            </w:r>
          </w:p>
        </w:tc>
        <w:tc>
          <w:tcPr>
            <w:tcW w:w="8414" w:type="dxa"/>
          </w:tcPr>
          <w:p w14:paraId="63A9831A" w14:textId="7E9BD861" w:rsidR="00C32955" w:rsidRDefault="00C32955" w:rsidP="002C346C">
            <w:pPr>
              <w:rPr>
                <w:b/>
                <w:bCs/>
                <w:color w:val="EE0000"/>
                <w:lang w:val="en-GB"/>
              </w:rPr>
            </w:pPr>
            <w:r w:rsidRPr="00746A13">
              <w:rPr>
                <w:b/>
                <w:bCs/>
                <w:color w:val="EE0000"/>
                <w:lang w:val="en-GB"/>
              </w:rPr>
              <w:t xml:space="preserve">The </w:t>
            </w:r>
            <w:r>
              <w:rPr>
                <w:lang w:val="en-GB"/>
              </w:rPr>
              <w:t>P</w:t>
            </w:r>
            <w:r>
              <w:rPr>
                <w:lang w:val="en-GB"/>
              </w:rPr>
              <w:t>lace</w:t>
            </w:r>
            <w:r>
              <w:rPr>
                <w:lang w:val="en-GB"/>
              </w:rPr>
              <w:t xml:space="preserve">xxxx.csv </w:t>
            </w:r>
            <w:r w:rsidRPr="00746A13">
              <w:rPr>
                <w:b/>
                <w:bCs/>
                <w:color w:val="EE0000"/>
                <w:lang w:val="en-GB"/>
              </w:rPr>
              <w:t>shall be provided with the report.</w:t>
            </w:r>
          </w:p>
          <w:p w14:paraId="79175F46" w14:textId="77777777" w:rsidR="00C32955" w:rsidRPr="00C32955" w:rsidRDefault="00C32955" w:rsidP="002C346C">
            <w:pPr>
              <w:rPr>
                <w:b/>
                <w:bCs/>
                <w:color w:val="EE0000"/>
                <w:lang w:val="en-GB"/>
              </w:rPr>
            </w:pPr>
          </w:p>
        </w:tc>
      </w:tr>
    </w:tbl>
    <w:p w14:paraId="4D22355D" w14:textId="77777777" w:rsidR="00B2250C" w:rsidRPr="00F0461A" w:rsidRDefault="00B2250C" w:rsidP="00B2250C">
      <w:pPr>
        <w:pStyle w:val="Titre1"/>
        <w:rPr>
          <w:lang w:val="en-GB"/>
        </w:rPr>
      </w:pPr>
      <w:r w:rsidRPr="00F0461A">
        <w:rPr>
          <w:lang w:val="en-GB"/>
        </w:rPr>
        <w:t>Backup parameters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CC0E50" w14:paraId="472731D6" w14:textId="77777777" w:rsidTr="00C32955">
        <w:tc>
          <w:tcPr>
            <w:tcW w:w="988" w:type="dxa"/>
            <w:shd w:val="clear" w:color="auto" w:fill="F7CAAC" w:themeFill="accent2" w:themeFillTint="66"/>
          </w:tcPr>
          <w:p w14:paraId="346618C9" w14:textId="2E6F6A02" w:rsidR="00B2250C" w:rsidRPr="00CC0E50" w:rsidRDefault="00C32955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="00B2250C" w:rsidRPr="00CC0E50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414" w:type="dxa"/>
            <w:shd w:val="clear" w:color="auto" w:fill="F7CAAC" w:themeFill="accent2" w:themeFillTint="66"/>
          </w:tcPr>
          <w:p w14:paraId="4BD1B55B" w14:textId="7AA7FF36" w:rsidR="00B2250C" w:rsidRPr="00CC0E50" w:rsidRDefault="00C32955" w:rsidP="002C34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Backup</w:t>
            </w:r>
          </w:p>
        </w:tc>
      </w:tr>
      <w:tr w:rsidR="00C32955" w:rsidRPr="00B2250C" w14:paraId="7D998137" w14:textId="77777777" w:rsidTr="00C32955">
        <w:tc>
          <w:tcPr>
            <w:tcW w:w="988" w:type="dxa"/>
          </w:tcPr>
          <w:p w14:paraId="06B9AF01" w14:textId="11AF3A7C" w:rsidR="00C32955" w:rsidRDefault="00C32955" w:rsidP="002C346C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  <w:r>
              <w:rPr>
                <w:lang w:val="en-GB"/>
              </w:rPr>
              <w:t>.</w:t>
            </w:r>
            <w:r>
              <w:rPr>
                <w:lang w:val="en-GB"/>
              </w:rPr>
              <w:t>1</w:t>
            </w:r>
          </w:p>
        </w:tc>
        <w:tc>
          <w:tcPr>
            <w:tcW w:w="8414" w:type="dxa"/>
          </w:tcPr>
          <w:p w14:paraId="1C7B7DA0" w14:textId="317BA006" w:rsidR="00C32955" w:rsidRDefault="00C32955" w:rsidP="002C346C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 xml:space="preserve">There is a </w:t>
            </w:r>
            <w:r w:rsidRPr="00534BF0">
              <w:rPr>
                <w:b/>
                <w:bCs/>
                <w:lang w:val="en-GB"/>
              </w:rPr>
              <w:t>CmdTimeStamp.xml</w:t>
            </w:r>
            <w:r>
              <w:rPr>
                <w:lang w:val="en-GB"/>
              </w:rPr>
              <w:t xml:space="preserve"> </w:t>
            </w:r>
            <w:r w:rsidRPr="00C32955">
              <w:rPr>
                <w:lang w:val="en-GB"/>
              </w:rPr>
              <w:t xml:space="preserve">file </w:t>
            </w:r>
            <w:r>
              <w:rPr>
                <w:lang w:val="en-GB"/>
              </w:rPr>
              <w:t>in the folder:</w:t>
            </w:r>
          </w:p>
          <w:p w14:paraId="488F28CF" w14:textId="77777777" w:rsidR="00C32955" w:rsidRDefault="00C32955" w:rsidP="002C346C">
            <w:pPr>
              <w:pStyle w:val="Paragraphedeliste"/>
              <w:numPr>
                <w:ilvl w:val="0"/>
                <w:numId w:val="19"/>
              </w:num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Folder name is:…………………..</w:t>
            </w:r>
          </w:p>
          <w:p w14:paraId="371D6431" w14:textId="7AB65FD7" w:rsidR="00C32955" w:rsidRPr="00C32955" w:rsidRDefault="00C32955" w:rsidP="002C346C">
            <w:pPr>
              <w:pStyle w:val="Paragraphedeliste"/>
              <w:numPr>
                <w:ilvl w:val="0"/>
                <w:numId w:val="19"/>
              </w:num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Cmd</w:t>
            </w:r>
            <w:r>
              <w:rPr>
                <w:lang w:val="en-GB"/>
              </w:rPr>
              <w:t>xxxx.csv complete name is:…………………………….. (select one if many)</w:t>
            </w:r>
          </w:p>
        </w:tc>
      </w:tr>
      <w:tr w:rsidR="00C32955" w:rsidRPr="00B2250C" w14:paraId="241C601B" w14:textId="77777777" w:rsidTr="00C32955">
        <w:tc>
          <w:tcPr>
            <w:tcW w:w="988" w:type="dxa"/>
          </w:tcPr>
          <w:p w14:paraId="25F26A57" w14:textId="774F4F2F" w:rsidR="00C32955" w:rsidRDefault="00C32955" w:rsidP="002C346C">
            <w:pPr>
              <w:rPr>
                <w:lang w:val="en-GB"/>
              </w:rPr>
            </w:pPr>
            <w:r>
              <w:rPr>
                <w:lang w:val="en-GB"/>
              </w:rPr>
              <w:t>7.2</w:t>
            </w:r>
          </w:p>
        </w:tc>
        <w:tc>
          <w:tcPr>
            <w:tcW w:w="8414" w:type="dxa"/>
          </w:tcPr>
          <w:p w14:paraId="5FE660CC" w14:textId="1CBE2AC7" w:rsidR="00C32955" w:rsidRDefault="00C32955" w:rsidP="002C346C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 xml:space="preserve">The test engineer presses the Backup button </w:t>
            </w:r>
          </w:p>
        </w:tc>
      </w:tr>
      <w:tr w:rsidR="00C32955" w:rsidRPr="00B2250C" w14:paraId="3D242CB5" w14:textId="77777777" w:rsidTr="00C32955">
        <w:tc>
          <w:tcPr>
            <w:tcW w:w="988" w:type="dxa"/>
          </w:tcPr>
          <w:p w14:paraId="04FF1DE2" w14:textId="5B2F391C" w:rsidR="00C32955" w:rsidRDefault="00C32955" w:rsidP="002C346C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  <w:r>
              <w:rPr>
                <w:lang w:val="en-GB"/>
              </w:rPr>
              <w:t>.</w:t>
            </w:r>
            <w:r>
              <w:rPr>
                <w:lang w:val="en-GB"/>
              </w:rPr>
              <w:t>3</w:t>
            </w:r>
          </w:p>
        </w:tc>
        <w:tc>
          <w:tcPr>
            <w:tcW w:w="8414" w:type="dxa"/>
          </w:tcPr>
          <w:p w14:paraId="4A2A272A" w14:textId="77A9AB62" w:rsidR="00C32955" w:rsidRDefault="00C32955" w:rsidP="002C346C">
            <w:pPr>
              <w:rPr>
                <w:b/>
                <w:bCs/>
                <w:color w:val="EE0000"/>
                <w:lang w:val="en-GB"/>
              </w:rPr>
            </w:pPr>
            <w:r w:rsidRPr="00746A13">
              <w:rPr>
                <w:b/>
                <w:bCs/>
                <w:color w:val="EE0000"/>
                <w:lang w:val="en-GB"/>
              </w:rPr>
              <w:t xml:space="preserve">The </w:t>
            </w:r>
            <w:r>
              <w:rPr>
                <w:b/>
                <w:bCs/>
                <w:color w:val="EE0000"/>
                <w:lang w:val="en-GB"/>
              </w:rPr>
              <w:t xml:space="preserve">last version of </w:t>
            </w:r>
            <w:r>
              <w:rPr>
                <w:lang w:val="en-GB"/>
              </w:rPr>
              <w:t>Cmd</w:t>
            </w:r>
            <w:r>
              <w:rPr>
                <w:lang w:val="en-GB"/>
              </w:rPr>
              <w:t>xxxx.</w:t>
            </w:r>
            <w:r>
              <w:rPr>
                <w:lang w:val="en-GB"/>
              </w:rPr>
              <w:t>xml</w:t>
            </w:r>
            <w:r>
              <w:rPr>
                <w:lang w:val="en-GB"/>
              </w:rPr>
              <w:t xml:space="preserve"> </w:t>
            </w:r>
            <w:r w:rsidRPr="00746A13">
              <w:rPr>
                <w:b/>
                <w:bCs/>
                <w:color w:val="EE0000"/>
                <w:lang w:val="en-GB"/>
              </w:rPr>
              <w:t>shall be provided with the report.</w:t>
            </w:r>
          </w:p>
          <w:p w14:paraId="4E2D5BB6" w14:textId="77777777" w:rsidR="00C32955" w:rsidRPr="00C32955" w:rsidRDefault="00C32955" w:rsidP="002C346C">
            <w:pPr>
              <w:rPr>
                <w:b/>
                <w:bCs/>
                <w:color w:val="EE0000"/>
                <w:lang w:val="en-GB"/>
              </w:rPr>
            </w:pPr>
          </w:p>
        </w:tc>
      </w:tr>
    </w:tbl>
    <w:p w14:paraId="3B69806F" w14:textId="77777777" w:rsidR="00B2250C" w:rsidRPr="00F0461A" w:rsidRDefault="00B2250C" w:rsidP="00B2250C">
      <w:pPr>
        <w:pStyle w:val="Titre1"/>
        <w:rPr>
          <w:lang w:val="en-GB"/>
        </w:rPr>
      </w:pPr>
      <w:r w:rsidRPr="00F0461A">
        <w:rPr>
          <w:lang w:val="en-GB"/>
        </w:rPr>
        <w:t>Version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CC0E50" w14:paraId="0F0E4744" w14:textId="77777777" w:rsidTr="002C346C">
        <w:tc>
          <w:tcPr>
            <w:tcW w:w="988" w:type="dxa"/>
            <w:shd w:val="clear" w:color="auto" w:fill="FBE4D5" w:themeFill="accent2" w:themeFillTint="33"/>
          </w:tcPr>
          <w:p w14:paraId="5970E802" w14:textId="77777777" w:rsidR="00B2250C" w:rsidRPr="00CC0E50" w:rsidRDefault="00B2250C" w:rsidP="002C346C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5B816BB8" w14:textId="77777777" w:rsidR="00B2250C" w:rsidRPr="00CC0E50" w:rsidRDefault="00B2250C" w:rsidP="002C346C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B2250C" w:rsidRPr="00D70BD1" w14:paraId="1F3BF20F" w14:textId="77777777" w:rsidTr="002C346C">
        <w:tc>
          <w:tcPr>
            <w:tcW w:w="988" w:type="dxa"/>
          </w:tcPr>
          <w:p w14:paraId="31D0B1E1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8.1</w:t>
            </w:r>
          </w:p>
        </w:tc>
        <w:tc>
          <w:tcPr>
            <w:tcW w:w="8414" w:type="dxa"/>
          </w:tcPr>
          <w:p w14:paraId="2E44C4BA" w14:textId="0D3A5C24" w:rsidR="00B2250C" w:rsidRDefault="00C32955" w:rsidP="002C346C">
            <w:pPr>
              <w:rPr>
                <w:lang w:val="en-GB"/>
              </w:rPr>
            </w:pPr>
            <w:r>
              <w:rPr>
                <w:lang w:val="en-GB"/>
              </w:rPr>
              <w:t xml:space="preserve">A file with versions of </w:t>
            </w:r>
            <w:r w:rsidR="00C303E1">
              <w:rPr>
                <w:lang w:val="en-GB"/>
              </w:rPr>
              <w:t>software</w:t>
            </w:r>
            <w:r>
              <w:rPr>
                <w:lang w:val="en-GB"/>
              </w:rPr>
              <w:t>, including palettes is available (yes/no) ?...........</w:t>
            </w:r>
            <w:r w:rsidR="00B2250C" w:rsidRPr="00534BF0">
              <w:rPr>
                <w:lang w:val="en-GB"/>
              </w:rPr>
              <w:t>.</w:t>
            </w:r>
          </w:p>
        </w:tc>
      </w:tr>
    </w:tbl>
    <w:p w14:paraId="59C1DECC" w14:textId="77777777" w:rsidR="00B2250C" w:rsidRPr="00F0461A" w:rsidRDefault="00B2250C" w:rsidP="00B2250C">
      <w:pPr>
        <w:pStyle w:val="Titre1"/>
        <w:rPr>
          <w:lang w:val="en-GB"/>
        </w:rPr>
      </w:pPr>
      <w:r w:rsidRPr="00F0461A">
        <w:rPr>
          <w:lang w:val="en-GB"/>
        </w:rPr>
        <w:t>Archiving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B2250C" w:rsidRPr="00CC0E50" w14:paraId="115A8974" w14:textId="77777777" w:rsidTr="002C346C">
        <w:tc>
          <w:tcPr>
            <w:tcW w:w="988" w:type="dxa"/>
            <w:shd w:val="clear" w:color="auto" w:fill="FBE4D5" w:themeFill="accent2" w:themeFillTint="33"/>
          </w:tcPr>
          <w:p w14:paraId="7D8D1E88" w14:textId="77777777" w:rsidR="00B2250C" w:rsidRPr="00CC0E50" w:rsidRDefault="00B2250C" w:rsidP="002C346C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29D95339" w14:textId="77777777" w:rsidR="00B2250C" w:rsidRPr="00CC0E50" w:rsidRDefault="00B2250C" w:rsidP="002C346C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B2250C" w:rsidRPr="00B2250C" w14:paraId="22028FA9" w14:textId="77777777" w:rsidTr="002C346C">
        <w:tc>
          <w:tcPr>
            <w:tcW w:w="988" w:type="dxa"/>
          </w:tcPr>
          <w:p w14:paraId="5957CF27" w14:textId="77777777" w:rsidR="00B2250C" w:rsidRDefault="00B2250C" w:rsidP="002C346C">
            <w:pPr>
              <w:rPr>
                <w:lang w:val="en-GB"/>
              </w:rPr>
            </w:pPr>
            <w:r>
              <w:rPr>
                <w:lang w:val="en-GB"/>
              </w:rPr>
              <w:t>9.1</w:t>
            </w:r>
          </w:p>
        </w:tc>
        <w:tc>
          <w:tcPr>
            <w:tcW w:w="8414" w:type="dxa"/>
          </w:tcPr>
          <w:p w14:paraId="18B2E4DC" w14:textId="6AA58EA3" w:rsidR="00B2250C" w:rsidRDefault="00C303E1" w:rsidP="002C346C">
            <w:pPr>
              <w:rPr>
                <w:lang w:val="en-GB"/>
              </w:rPr>
            </w:pPr>
            <w:r>
              <w:rPr>
                <w:lang w:val="en-GB"/>
              </w:rPr>
              <w:t>Deadline and checkup of documents to provide read (yes/no) ?..............</w:t>
            </w:r>
          </w:p>
        </w:tc>
      </w:tr>
      <w:bookmarkEnd w:id="0"/>
    </w:tbl>
    <w:p w14:paraId="1FB34CE7" w14:textId="5977A6D1" w:rsidR="00217072" w:rsidRDefault="00217072">
      <w:pPr>
        <w:widowControl/>
        <w:suppressAutoHyphens w:val="0"/>
        <w:rPr>
          <w:rFonts w:asciiTheme="majorHAnsi" w:eastAsiaTheme="majorEastAsia" w:hAnsiTheme="majorHAnsi" w:cs="Mangal"/>
          <w:color w:val="2F5496" w:themeColor="accent1" w:themeShade="BF"/>
          <w:sz w:val="28"/>
          <w:szCs w:val="29"/>
          <w:lang w:val="en-GB"/>
        </w:rPr>
      </w:pPr>
    </w:p>
    <w:p w14:paraId="5E42B438" w14:textId="510DEC09" w:rsidR="00C32955" w:rsidRDefault="00C32955">
      <w:pPr>
        <w:widowControl/>
        <w:suppressAutoHyphens w:val="0"/>
        <w:rPr>
          <w:rFonts w:asciiTheme="majorHAnsi" w:eastAsiaTheme="majorEastAsia" w:hAnsiTheme="majorHAnsi" w:cs="Mangal"/>
          <w:color w:val="2F5496" w:themeColor="accent1" w:themeShade="BF"/>
          <w:sz w:val="28"/>
          <w:szCs w:val="29"/>
          <w:lang w:val="en-GB"/>
        </w:rPr>
      </w:pPr>
      <w:r>
        <w:rPr>
          <w:rFonts w:asciiTheme="majorHAnsi" w:eastAsiaTheme="majorEastAsia" w:hAnsiTheme="majorHAnsi" w:cs="Mangal"/>
          <w:color w:val="2F5496" w:themeColor="accent1" w:themeShade="BF"/>
          <w:sz w:val="28"/>
          <w:szCs w:val="29"/>
          <w:lang w:val="en-GB"/>
        </w:rPr>
        <w:t>Checkup</w:t>
      </w:r>
    </w:p>
    <w:p w14:paraId="0D656F46" w14:textId="504D201C" w:rsidR="00C32955" w:rsidRDefault="00C32955" w:rsidP="00C32955">
      <w:pPr>
        <w:rPr>
          <w:lang w:val="en-GB"/>
        </w:rPr>
      </w:pPr>
      <w:r>
        <w:rPr>
          <w:lang w:val="en-GB"/>
        </w:rPr>
        <w:t xml:space="preserve">Following documents shall be provided in a zip document in Moodle. </w:t>
      </w:r>
      <w:r w:rsidR="00C303E1" w:rsidRPr="00C303E1">
        <w:rPr>
          <w:lang w:val="en-GB"/>
        </w:rPr>
        <w:t>Deadline: Tuesday, May 26 at 8 a.m.</w:t>
      </w:r>
    </w:p>
    <w:p w14:paraId="5800808F" w14:textId="75C93A29" w:rsidR="00C303E1" w:rsidRDefault="00C303E1" w:rsidP="00C303E1">
      <w:pPr>
        <w:pStyle w:val="Paragraphedeliste"/>
        <w:numPr>
          <w:ilvl w:val="0"/>
          <w:numId w:val="21"/>
        </w:numPr>
        <w:rPr>
          <w:lang w:val="en-GB"/>
        </w:rPr>
      </w:pPr>
      <w:r w:rsidRPr="00C303E1">
        <w:rPr>
          <w:lang w:val="en-GB"/>
        </w:rPr>
        <w:t>logTubeEvent - Copy.json</w:t>
      </w:r>
    </w:p>
    <w:p w14:paraId="193C8CDE" w14:textId="426A8A79" w:rsidR="00C303E1" w:rsidRDefault="00C303E1" w:rsidP="00C303E1">
      <w:pPr>
        <w:pStyle w:val="Paragraphedeliste"/>
        <w:numPr>
          <w:ilvl w:val="0"/>
          <w:numId w:val="21"/>
        </w:numPr>
        <w:rPr>
          <w:lang w:val="en-GB"/>
        </w:rPr>
      </w:pPr>
      <w:r w:rsidRPr="00C303E1">
        <w:rPr>
          <w:lang w:val="en-GB"/>
        </w:rPr>
        <w:t>logAlarmsAndWarning - Copy.json</w:t>
      </w:r>
    </w:p>
    <w:p w14:paraId="3AD5BBF1" w14:textId="4DCF5EBE" w:rsidR="00C303E1" w:rsidRDefault="00C303E1" w:rsidP="00C303E1">
      <w:pPr>
        <w:pStyle w:val="Paragraphedeliste"/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a </w:t>
      </w:r>
      <w:r w:rsidRPr="00C303E1">
        <w:rPr>
          <w:lang w:val="en-GB"/>
        </w:rPr>
        <w:t>P</w:t>
      </w:r>
      <w:r>
        <w:rPr>
          <w:lang w:val="en-GB"/>
        </w:rPr>
        <w:t>ick</w:t>
      </w:r>
      <w:r w:rsidRPr="00C303E1">
        <w:rPr>
          <w:lang w:val="en-GB"/>
        </w:rPr>
        <w:t>TimeStamp.csv</w:t>
      </w:r>
      <w:r>
        <w:rPr>
          <w:lang w:val="en-GB"/>
        </w:rPr>
        <w:t xml:space="preserve"> file</w:t>
      </w:r>
    </w:p>
    <w:p w14:paraId="244CE90A" w14:textId="798ED5C1" w:rsidR="00C303E1" w:rsidRDefault="00C303E1" w:rsidP="00C303E1">
      <w:pPr>
        <w:pStyle w:val="Paragraphedeliste"/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a </w:t>
      </w:r>
      <w:r w:rsidRPr="00C303E1">
        <w:rPr>
          <w:lang w:val="en-GB"/>
        </w:rPr>
        <w:t>PlaceTimeStamp.csv</w:t>
      </w:r>
      <w:r>
        <w:rPr>
          <w:lang w:val="en-GB"/>
        </w:rPr>
        <w:t xml:space="preserve"> file</w:t>
      </w:r>
    </w:p>
    <w:p w14:paraId="42409C75" w14:textId="2D36168A" w:rsidR="00C303E1" w:rsidRDefault="00C303E1" w:rsidP="00C303E1">
      <w:pPr>
        <w:pStyle w:val="Paragraphedeliste"/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a </w:t>
      </w:r>
      <w:r w:rsidRPr="00C303E1">
        <w:rPr>
          <w:lang w:val="en-GB"/>
        </w:rPr>
        <w:t>CmdTimeStamp.xml</w:t>
      </w:r>
      <w:r>
        <w:rPr>
          <w:lang w:val="en-GB"/>
        </w:rPr>
        <w:t xml:space="preserve"> file</w:t>
      </w:r>
    </w:p>
    <w:p w14:paraId="6CB05D4F" w14:textId="778BD24F" w:rsidR="00C303E1" w:rsidRDefault="00C303E1" w:rsidP="00C303E1">
      <w:pPr>
        <w:pStyle w:val="Paragraphedeliste"/>
        <w:numPr>
          <w:ilvl w:val="0"/>
          <w:numId w:val="21"/>
        </w:numPr>
        <w:rPr>
          <w:lang w:val="en-GB"/>
        </w:rPr>
      </w:pPr>
      <w:r>
        <w:rPr>
          <w:lang w:val="en-GB"/>
        </w:rPr>
        <w:t>summary of about two pages of what you have done.</w:t>
      </w:r>
    </w:p>
    <w:p w14:paraId="648C551D" w14:textId="1CBDBC21" w:rsidR="00C303E1" w:rsidRPr="00C303E1" w:rsidRDefault="00C303E1" w:rsidP="00C303E1">
      <w:pPr>
        <w:pStyle w:val="Paragraphedeliste"/>
        <w:numPr>
          <w:ilvl w:val="0"/>
          <w:numId w:val="21"/>
        </w:numPr>
        <w:rPr>
          <w:lang w:val="en-GB"/>
        </w:rPr>
      </w:pPr>
      <w:r>
        <w:rPr>
          <w:lang w:val="en-GB"/>
        </w:rPr>
        <w:t>The list of versions for software.</w:t>
      </w:r>
    </w:p>
    <w:sectPr w:rsidR="00C303E1" w:rsidRPr="00C303E1">
      <w:footerReference w:type="default" r:id="rId9"/>
      <w:headerReference w:type="first" r:id="rId10"/>
      <w:footerReference w:type="first" r:id="rId11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A9B8A" w14:textId="77777777" w:rsidR="00B16D11" w:rsidRDefault="00B16D11">
      <w:r>
        <w:separator/>
      </w:r>
    </w:p>
  </w:endnote>
  <w:endnote w:type="continuationSeparator" w:id="0">
    <w:p w14:paraId="0E383E82" w14:textId="77777777" w:rsidR="00B16D11" w:rsidRDefault="00B16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42A948E9" w:rsidR="00F513D6" w:rsidRPr="00B535BD" w:rsidRDefault="005D069D" w:rsidP="00101217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d</w:t>
    </w:r>
    <w:r w:rsidR="00101217">
      <w:rPr>
        <w:color w:val="666666"/>
      </w:rPr>
      <w:t>e l’Industrie 23</w:t>
    </w:r>
    <w:r w:rsidR="00F513D6">
      <w:rPr>
        <w:color w:val="666666"/>
      </w:rPr>
      <w:t xml:space="preserve"> • 1950 Sion</w:t>
    </w:r>
  </w:p>
  <w:p w14:paraId="40421DA5" w14:textId="7138DE7C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>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2BB62" w14:textId="77777777" w:rsidR="00B16D11" w:rsidRDefault="00B16D11">
      <w:r>
        <w:separator/>
      </w:r>
    </w:p>
  </w:footnote>
  <w:footnote w:type="continuationSeparator" w:id="0">
    <w:p w14:paraId="5343008E" w14:textId="77777777" w:rsidR="00B16D11" w:rsidRDefault="00B16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3861"/>
    <w:multiLevelType w:val="hybridMultilevel"/>
    <w:tmpl w:val="5516B232"/>
    <w:lvl w:ilvl="0" w:tplc="081ED2D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F7EDA"/>
    <w:multiLevelType w:val="hybridMultilevel"/>
    <w:tmpl w:val="648EF208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B5E94"/>
    <w:multiLevelType w:val="hybridMultilevel"/>
    <w:tmpl w:val="2BDACD72"/>
    <w:lvl w:ilvl="0" w:tplc="081ED2D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01181"/>
    <w:multiLevelType w:val="hybridMultilevel"/>
    <w:tmpl w:val="44BC3C74"/>
    <w:lvl w:ilvl="0" w:tplc="081ED2D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3584B"/>
    <w:multiLevelType w:val="hybridMultilevel"/>
    <w:tmpl w:val="C262D610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30ECA"/>
    <w:multiLevelType w:val="hybridMultilevel"/>
    <w:tmpl w:val="31921BFE"/>
    <w:lvl w:ilvl="0" w:tplc="081ED2D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B6C62"/>
    <w:multiLevelType w:val="hybridMultilevel"/>
    <w:tmpl w:val="58C0445C"/>
    <w:lvl w:ilvl="0" w:tplc="081ED2D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4017">
    <w:abstractNumId w:val="4"/>
  </w:num>
  <w:num w:numId="2" w16cid:durableId="1632174238">
    <w:abstractNumId w:val="4"/>
    <w:lvlOverride w:ilvl="0">
      <w:startOverride w:val="1"/>
    </w:lvlOverride>
  </w:num>
  <w:num w:numId="3" w16cid:durableId="580219829">
    <w:abstractNumId w:val="4"/>
    <w:lvlOverride w:ilvl="0">
      <w:startOverride w:val="1"/>
    </w:lvlOverride>
  </w:num>
  <w:num w:numId="4" w16cid:durableId="2025090603">
    <w:abstractNumId w:val="4"/>
    <w:lvlOverride w:ilvl="0">
      <w:startOverride w:val="1"/>
    </w:lvlOverride>
  </w:num>
  <w:num w:numId="5" w16cid:durableId="103161364">
    <w:abstractNumId w:val="4"/>
    <w:lvlOverride w:ilvl="0">
      <w:startOverride w:val="1"/>
    </w:lvlOverride>
  </w:num>
  <w:num w:numId="6" w16cid:durableId="2100325736">
    <w:abstractNumId w:val="4"/>
    <w:lvlOverride w:ilvl="0">
      <w:startOverride w:val="1"/>
    </w:lvlOverride>
  </w:num>
  <w:num w:numId="7" w16cid:durableId="1569874448">
    <w:abstractNumId w:val="4"/>
  </w:num>
  <w:num w:numId="8" w16cid:durableId="1552228495">
    <w:abstractNumId w:val="4"/>
    <w:lvlOverride w:ilvl="0">
      <w:startOverride w:val="1"/>
    </w:lvlOverride>
  </w:num>
  <w:num w:numId="9" w16cid:durableId="159279103">
    <w:abstractNumId w:val="4"/>
    <w:lvlOverride w:ilvl="0">
      <w:startOverride w:val="1"/>
    </w:lvlOverride>
  </w:num>
  <w:num w:numId="10" w16cid:durableId="997659552">
    <w:abstractNumId w:val="4"/>
    <w:lvlOverride w:ilvl="0">
      <w:startOverride w:val="1"/>
    </w:lvlOverride>
  </w:num>
  <w:num w:numId="11" w16cid:durableId="399452092">
    <w:abstractNumId w:val="4"/>
    <w:lvlOverride w:ilvl="0">
      <w:startOverride w:val="1"/>
    </w:lvlOverride>
  </w:num>
  <w:num w:numId="12" w16cid:durableId="434909854">
    <w:abstractNumId w:val="4"/>
    <w:lvlOverride w:ilvl="0">
      <w:startOverride w:val="1"/>
    </w:lvlOverride>
  </w:num>
  <w:num w:numId="13" w16cid:durableId="1785149887">
    <w:abstractNumId w:val="4"/>
    <w:lvlOverride w:ilvl="0">
      <w:startOverride w:val="1"/>
    </w:lvlOverride>
  </w:num>
  <w:num w:numId="14" w16cid:durableId="288559611">
    <w:abstractNumId w:val="4"/>
    <w:lvlOverride w:ilvl="0">
      <w:startOverride w:val="1"/>
    </w:lvlOverride>
  </w:num>
  <w:num w:numId="15" w16cid:durableId="1750689943">
    <w:abstractNumId w:val="4"/>
    <w:lvlOverride w:ilvl="0">
      <w:startOverride w:val="1"/>
    </w:lvlOverride>
  </w:num>
  <w:num w:numId="16" w16cid:durableId="1619948791">
    <w:abstractNumId w:val="3"/>
  </w:num>
  <w:num w:numId="17" w16cid:durableId="1500148280">
    <w:abstractNumId w:val="0"/>
  </w:num>
  <w:num w:numId="18" w16cid:durableId="2067139271">
    <w:abstractNumId w:val="2"/>
  </w:num>
  <w:num w:numId="19" w16cid:durableId="788746181">
    <w:abstractNumId w:val="6"/>
  </w:num>
  <w:num w:numId="20" w16cid:durableId="596328941">
    <w:abstractNumId w:val="5"/>
  </w:num>
  <w:num w:numId="21" w16cid:durableId="82513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048AE"/>
    <w:rsid w:val="00051BB6"/>
    <w:rsid w:val="000623B8"/>
    <w:rsid w:val="000637E0"/>
    <w:rsid w:val="00083E60"/>
    <w:rsid w:val="0008407C"/>
    <w:rsid w:val="000A3A9A"/>
    <w:rsid w:val="000B1039"/>
    <w:rsid w:val="000B2AD7"/>
    <w:rsid w:val="000B5E2C"/>
    <w:rsid w:val="000C2DD5"/>
    <w:rsid w:val="000D0307"/>
    <w:rsid w:val="000D6F69"/>
    <w:rsid w:val="000E5798"/>
    <w:rsid w:val="000F631F"/>
    <w:rsid w:val="001011BA"/>
    <w:rsid w:val="00101217"/>
    <w:rsid w:val="00104C5E"/>
    <w:rsid w:val="001066CB"/>
    <w:rsid w:val="00144F7A"/>
    <w:rsid w:val="00145888"/>
    <w:rsid w:val="00146213"/>
    <w:rsid w:val="001475EA"/>
    <w:rsid w:val="001539D6"/>
    <w:rsid w:val="00164F33"/>
    <w:rsid w:val="00184C71"/>
    <w:rsid w:val="00191BBB"/>
    <w:rsid w:val="001A7A62"/>
    <w:rsid w:val="001B740B"/>
    <w:rsid w:val="001C31EC"/>
    <w:rsid w:val="001D16DE"/>
    <w:rsid w:val="001D4343"/>
    <w:rsid w:val="001D557D"/>
    <w:rsid w:val="001E025B"/>
    <w:rsid w:val="001E0D05"/>
    <w:rsid w:val="001F3FDD"/>
    <w:rsid w:val="001F5885"/>
    <w:rsid w:val="001F6BAD"/>
    <w:rsid w:val="00217072"/>
    <w:rsid w:val="002313D4"/>
    <w:rsid w:val="002355B1"/>
    <w:rsid w:val="00276438"/>
    <w:rsid w:val="00276A46"/>
    <w:rsid w:val="0029383E"/>
    <w:rsid w:val="002A452F"/>
    <w:rsid w:val="002B17F5"/>
    <w:rsid w:val="002C3E9B"/>
    <w:rsid w:val="002E56FB"/>
    <w:rsid w:val="002F4C1B"/>
    <w:rsid w:val="00345E95"/>
    <w:rsid w:val="00350458"/>
    <w:rsid w:val="00366F8A"/>
    <w:rsid w:val="00367608"/>
    <w:rsid w:val="0037766F"/>
    <w:rsid w:val="003850EE"/>
    <w:rsid w:val="00385AE8"/>
    <w:rsid w:val="003A67C2"/>
    <w:rsid w:val="003C08B4"/>
    <w:rsid w:val="003F1DD6"/>
    <w:rsid w:val="003F5B23"/>
    <w:rsid w:val="0040144A"/>
    <w:rsid w:val="00405EE0"/>
    <w:rsid w:val="00415D5B"/>
    <w:rsid w:val="0046360E"/>
    <w:rsid w:val="00466B6C"/>
    <w:rsid w:val="00493D98"/>
    <w:rsid w:val="004C36BD"/>
    <w:rsid w:val="004D45CE"/>
    <w:rsid w:val="004E2FE6"/>
    <w:rsid w:val="004E4031"/>
    <w:rsid w:val="004E5CF6"/>
    <w:rsid w:val="004F315B"/>
    <w:rsid w:val="004F7931"/>
    <w:rsid w:val="005009F9"/>
    <w:rsid w:val="005023DD"/>
    <w:rsid w:val="00502E88"/>
    <w:rsid w:val="005322E0"/>
    <w:rsid w:val="00547FE7"/>
    <w:rsid w:val="00564C30"/>
    <w:rsid w:val="0057771E"/>
    <w:rsid w:val="005837A0"/>
    <w:rsid w:val="00595832"/>
    <w:rsid w:val="005B5BB3"/>
    <w:rsid w:val="005C1ABF"/>
    <w:rsid w:val="005C1BBD"/>
    <w:rsid w:val="005D069D"/>
    <w:rsid w:val="005D5DAC"/>
    <w:rsid w:val="005E51A0"/>
    <w:rsid w:val="005F5AAB"/>
    <w:rsid w:val="00610886"/>
    <w:rsid w:val="00634EE4"/>
    <w:rsid w:val="0064496C"/>
    <w:rsid w:val="00646367"/>
    <w:rsid w:val="00655C2D"/>
    <w:rsid w:val="00660947"/>
    <w:rsid w:val="006A1E80"/>
    <w:rsid w:val="006B0D71"/>
    <w:rsid w:val="006B5405"/>
    <w:rsid w:val="006C0448"/>
    <w:rsid w:val="006C05C1"/>
    <w:rsid w:val="006D28AA"/>
    <w:rsid w:val="006D76A7"/>
    <w:rsid w:val="006F76FD"/>
    <w:rsid w:val="00712C42"/>
    <w:rsid w:val="007305A6"/>
    <w:rsid w:val="00732EC9"/>
    <w:rsid w:val="007403C7"/>
    <w:rsid w:val="00746A13"/>
    <w:rsid w:val="007513AE"/>
    <w:rsid w:val="00774613"/>
    <w:rsid w:val="00775F6C"/>
    <w:rsid w:val="00776C25"/>
    <w:rsid w:val="00780EF2"/>
    <w:rsid w:val="00781A01"/>
    <w:rsid w:val="007858B5"/>
    <w:rsid w:val="00791114"/>
    <w:rsid w:val="007A2FCE"/>
    <w:rsid w:val="007B06D4"/>
    <w:rsid w:val="007B6823"/>
    <w:rsid w:val="007B6F3F"/>
    <w:rsid w:val="007D0CDF"/>
    <w:rsid w:val="007D32C9"/>
    <w:rsid w:val="007D34C7"/>
    <w:rsid w:val="007E0D01"/>
    <w:rsid w:val="008129E9"/>
    <w:rsid w:val="00816435"/>
    <w:rsid w:val="0082599E"/>
    <w:rsid w:val="00827870"/>
    <w:rsid w:val="00830B99"/>
    <w:rsid w:val="008316A4"/>
    <w:rsid w:val="008316BC"/>
    <w:rsid w:val="0083285D"/>
    <w:rsid w:val="008461ED"/>
    <w:rsid w:val="00851278"/>
    <w:rsid w:val="00851C5F"/>
    <w:rsid w:val="00864F11"/>
    <w:rsid w:val="00876489"/>
    <w:rsid w:val="00881949"/>
    <w:rsid w:val="008851F3"/>
    <w:rsid w:val="00886C14"/>
    <w:rsid w:val="00891E1C"/>
    <w:rsid w:val="008B2960"/>
    <w:rsid w:val="008B6AE4"/>
    <w:rsid w:val="008C6B88"/>
    <w:rsid w:val="008D541A"/>
    <w:rsid w:val="008D66B8"/>
    <w:rsid w:val="008F4C00"/>
    <w:rsid w:val="009173C7"/>
    <w:rsid w:val="0092200F"/>
    <w:rsid w:val="00927E75"/>
    <w:rsid w:val="00930CC7"/>
    <w:rsid w:val="009400A2"/>
    <w:rsid w:val="00940E36"/>
    <w:rsid w:val="009558AD"/>
    <w:rsid w:val="009652EA"/>
    <w:rsid w:val="009B7FBF"/>
    <w:rsid w:val="009F616A"/>
    <w:rsid w:val="00A151A3"/>
    <w:rsid w:val="00A1685B"/>
    <w:rsid w:val="00A20644"/>
    <w:rsid w:val="00A3518F"/>
    <w:rsid w:val="00A42D4A"/>
    <w:rsid w:val="00A54B14"/>
    <w:rsid w:val="00A83542"/>
    <w:rsid w:val="00A92B28"/>
    <w:rsid w:val="00A96611"/>
    <w:rsid w:val="00AA60EC"/>
    <w:rsid w:val="00AC3000"/>
    <w:rsid w:val="00AD2522"/>
    <w:rsid w:val="00B16D11"/>
    <w:rsid w:val="00B2250C"/>
    <w:rsid w:val="00B354A6"/>
    <w:rsid w:val="00B51A33"/>
    <w:rsid w:val="00B60C3C"/>
    <w:rsid w:val="00B64D5C"/>
    <w:rsid w:val="00B81829"/>
    <w:rsid w:val="00B84587"/>
    <w:rsid w:val="00B8460B"/>
    <w:rsid w:val="00BB1065"/>
    <w:rsid w:val="00BB2B92"/>
    <w:rsid w:val="00C05C27"/>
    <w:rsid w:val="00C1727B"/>
    <w:rsid w:val="00C303E1"/>
    <w:rsid w:val="00C30516"/>
    <w:rsid w:val="00C3128A"/>
    <w:rsid w:val="00C32955"/>
    <w:rsid w:val="00C34C53"/>
    <w:rsid w:val="00C46132"/>
    <w:rsid w:val="00C50F4E"/>
    <w:rsid w:val="00C55D3C"/>
    <w:rsid w:val="00C66B01"/>
    <w:rsid w:val="00C7045E"/>
    <w:rsid w:val="00C7299D"/>
    <w:rsid w:val="00C96863"/>
    <w:rsid w:val="00C97E52"/>
    <w:rsid w:val="00CA7B35"/>
    <w:rsid w:val="00CC0DBB"/>
    <w:rsid w:val="00CC4DB9"/>
    <w:rsid w:val="00CD04D2"/>
    <w:rsid w:val="00CD0D62"/>
    <w:rsid w:val="00CD2D9B"/>
    <w:rsid w:val="00CD6183"/>
    <w:rsid w:val="00CE6A98"/>
    <w:rsid w:val="00CF6F29"/>
    <w:rsid w:val="00D0065D"/>
    <w:rsid w:val="00D152F9"/>
    <w:rsid w:val="00D34421"/>
    <w:rsid w:val="00D35F03"/>
    <w:rsid w:val="00D50BBD"/>
    <w:rsid w:val="00D73419"/>
    <w:rsid w:val="00D84A5A"/>
    <w:rsid w:val="00D8545D"/>
    <w:rsid w:val="00DB20CD"/>
    <w:rsid w:val="00DE35E2"/>
    <w:rsid w:val="00DE3E5C"/>
    <w:rsid w:val="00DF3985"/>
    <w:rsid w:val="00E34105"/>
    <w:rsid w:val="00E51B74"/>
    <w:rsid w:val="00E71332"/>
    <w:rsid w:val="00E821D3"/>
    <w:rsid w:val="00E871DE"/>
    <w:rsid w:val="00E907C8"/>
    <w:rsid w:val="00E95988"/>
    <w:rsid w:val="00E9796E"/>
    <w:rsid w:val="00EA4862"/>
    <w:rsid w:val="00EC01DA"/>
    <w:rsid w:val="00ED1CAC"/>
    <w:rsid w:val="00EE0DE5"/>
    <w:rsid w:val="00EE2357"/>
    <w:rsid w:val="00F05B71"/>
    <w:rsid w:val="00F233D4"/>
    <w:rsid w:val="00F3511B"/>
    <w:rsid w:val="00F35768"/>
    <w:rsid w:val="00F37089"/>
    <w:rsid w:val="00F513D6"/>
    <w:rsid w:val="00F6079F"/>
    <w:rsid w:val="00F727C0"/>
    <w:rsid w:val="00F73A44"/>
    <w:rsid w:val="00F740E9"/>
    <w:rsid w:val="00F8243D"/>
    <w:rsid w:val="00F9167E"/>
    <w:rsid w:val="00FA54B4"/>
    <w:rsid w:val="00FA5E3D"/>
    <w:rsid w:val="00FB45D6"/>
    <w:rsid w:val="00FC58D1"/>
    <w:rsid w:val="00FE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  <w:style w:type="paragraph" w:styleId="Titre">
    <w:name w:val="Title"/>
    <w:basedOn w:val="Normal"/>
    <w:next w:val="Normal"/>
    <w:link w:val="TitreCar"/>
    <w:uiPriority w:val="10"/>
    <w:qFormat/>
    <w:rsid w:val="00646367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reCar">
    <w:name w:val="Titre Car"/>
    <w:basedOn w:val="Policepardfaut"/>
    <w:link w:val="Titre"/>
    <w:uiPriority w:val="10"/>
    <w:rsid w:val="00646367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customStyle="1" w:styleId="Default">
    <w:name w:val="Default"/>
    <w:rsid w:val="008316A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AA60E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60E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A60EC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stname:1880/...............................(pag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4</Pages>
  <Words>830</Words>
  <Characters>4569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4</cp:revision>
  <cp:lastPrinted>1899-12-31T23:00:00Z</cp:lastPrinted>
  <dcterms:created xsi:type="dcterms:W3CDTF">2026-05-12T11:22:00Z</dcterms:created>
  <dcterms:modified xsi:type="dcterms:W3CDTF">2026-05-12T12:18:00Z</dcterms:modified>
</cp:coreProperties>
</file>