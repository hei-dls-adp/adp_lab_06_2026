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D96AB9" w14:paraId="53C96EF4" w14:textId="77777777" w:rsidTr="005E51A0">
        <w:trPr>
          <w:trHeight w:val="568"/>
        </w:trPr>
        <w:tc>
          <w:tcPr>
            <w:tcW w:w="6173" w:type="dxa"/>
            <w:vAlign w:val="center"/>
          </w:tcPr>
          <w:p w14:paraId="146B9455" w14:textId="77777777" w:rsidR="00CF6F29" w:rsidRPr="00CF6F29" w:rsidRDefault="00CF6F29">
            <w:pPr>
              <w:pStyle w:val="Arialboldadresse"/>
              <w:snapToGrid w:val="0"/>
              <w:ind w:firstLine="0"/>
              <w:rPr>
                <w:sz w:val="22"/>
                <w:szCs w:val="20"/>
                <w:lang w:val="en-GB"/>
              </w:rPr>
            </w:pPr>
            <w:r w:rsidRPr="00CF6F29">
              <w:rPr>
                <w:sz w:val="22"/>
                <w:szCs w:val="20"/>
                <w:lang w:val="en-GB"/>
              </w:rPr>
              <w:t>Mini Project</w:t>
            </w:r>
          </w:p>
          <w:p w14:paraId="59779FEC" w14:textId="584E7548" w:rsidR="00493D98" w:rsidRPr="00CF6F29" w:rsidRDefault="00C363CC">
            <w:pPr>
              <w:pStyle w:val="Arialboldadresse"/>
              <w:snapToGrid w:val="0"/>
              <w:ind w:firstLine="0"/>
              <w:rPr>
                <w:b w:val="0"/>
                <w:bCs/>
                <w:lang w:val="en-GB"/>
              </w:rPr>
            </w:pPr>
            <w:r w:rsidRPr="00552056">
              <w:rPr>
                <w:b w:val="0"/>
                <w:bCs/>
              </w:rPr>
              <w:t xml:space="preserve">Tube </w:t>
            </w:r>
            <w:proofErr w:type="spellStart"/>
            <w:r w:rsidRPr="00552056">
              <w:rPr>
                <w:b w:val="0"/>
                <w:bCs/>
              </w:rPr>
              <w:t>manipulator</w:t>
            </w:r>
            <w:proofErr w:type="spellEnd"/>
            <w:r w:rsidRPr="00552056">
              <w:rPr>
                <w:b w:val="0"/>
                <w:bCs/>
              </w:rPr>
              <w:t xml:space="preserve"> robot.</w:t>
            </w:r>
          </w:p>
        </w:tc>
        <w:tc>
          <w:tcPr>
            <w:tcW w:w="3239" w:type="dxa"/>
            <w:vAlign w:val="center"/>
          </w:tcPr>
          <w:p w14:paraId="5D3EF853" w14:textId="77777777" w:rsidR="00493D98" w:rsidRPr="002C3E9B" w:rsidRDefault="00493D98">
            <w:pPr>
              <w:pStyle w:val="Arialbold"/>
              <w:snapToGrid w:val="0"/>
              <w:ind w:firstLine="0"/>
              <w:rPr>
                <w:lang w:val="en-GB"/>
              </w:rPr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0181E49A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0B07055A" w14:textId="774A2F09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  <w:tc>
                <w:tcPr>
                  <w:tcW w:w="1541" w:type="dxa"/>
                </w:tcPr>
                <w:p w14:paraId="2765085E" w14:textId="5C7089D4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69FEBA3D" w14:textId="78BBB808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0B434D96" w14:textId="32D624A8" w:rsidR="00C05C27" w:rsidRPr="002C3E9B" w:rsidRDefault="005C1ABF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Students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E32FCB" w14:textId="0E9ADCC4" w:rsidR="003850EE" w:rsidRPr="002C3E9B" w:rsidRDefault="001F3FDD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One team member </w:t>
            </w:r>
          </w:p>
        </w:tc>
      </w:tr>
      <w:tr w:rsidR="00493D98" w:rsidRPr="002C3E9B" w14:paraId="7EB0752C" w14:textId="77777777">
        <w:trPr>
          <w:trHeight w:val="1134"/>
        </w:trPr>
        <w:tc>
          <w:tcPr>
            <w:tcW w:w="6173" w:type="dxa"/>
            <w:vAlign w:val="center"/>
          </w:tcPr>
          <w:p w14:paraId="5A04C029" w14:textId="02BCFE44" w:rsidR="006F76FD" w:rsidRPr="002C3E9B" w:rsidRDefault="003850EE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Controlled</w:t>
            </w:r>
            <w:r w:rsidR="00DB20CD"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6F76FD" w:rsidRPr="002C3E9B" w14:paraId="53DA360E" w14:textId="77777777" w:rsidTr="006F76FD">
              <w:tc>
                <w:tcPr>
                  <w:tcW w:w="2054" w:type="dxa"/>
                </w:tcPr>
                <w:p w14:paraId="7ADB353B" w14:textId="39A9FCA0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6961304" w14:textId="29F506EA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06646097" w14:textId="2B20A1C6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6F76FD" w:rsidRPr="002C3E9B" w14:paraId="261A9495" w14:textId="77777777" w:rsidTr="00E34105">
              <w:trPr>
                <w:trHeight w:val="507"/>
              </w:trPr>
              <w:tc>
                <w:tcPr>
                  <w:tcW w:w="2054" w:type="dxa"/>
                </w:tcPr>
                <w:p w14:paraId="75588F93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6188E818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5C3CDDEC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1B26892" w14:textId="6B73F181" w:rsidR="00DB20CD" w:rsidRPr="002C3E9B" w:rsidRDefault="00DB20C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0E3FC0" w14:textId="33619DB8" w:rsidR="00493D98" w:rsidRPr="002C3E9B" w:rsidRDefault="001F3FD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</w:t>
            </w:r>
            <w:r w:rsidR="00FC58D1">
              <w:rPr>
                <w:b/>
                <w:lang w:val="en-GB"/>
              </w:rPr>
              <w:t>mber</w:t>
            </w:r>
          </w:p>
        </w:tc>
      </w:tr>
      <w:tr w:rsidR="00A20644" w:rsidRPr="002C3E9B" w14:paraId="512CC80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4CE54FAA" w14:textId="5BBD8579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A20644" w:rsidRPr="002C3E9B" w14:paraId="360B23BE" w14:textId="77777777" w:rsidTr="00A200BD">
              <w:tc>
                <w:tcPr>
                  <w:tcW w:w="2054" w:type="dxa"/>
                </w:tcPr>
                <w:p w14:paraId="142DFA76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A20644" w:rsidRPr="002C3E9B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BE0E05" w14:textId="7E48FF05" w:rsidR="00A20644" w:rsidRPr="002C3E9B" w:rsidRDefault="005C1ABF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</w:p>
        </w:tc>
      </w:tr>
      <w:tr w:rsidR="00493D98" w:rsidRPr="002C3E9B" w14:paraId="18BBF4B7" w14:textId="77777777">
        <w:trPr>
          <w:trHeight w:val="680"/>
        </w:trPr>
        <w:tc>
          <w:tcPr>
            <w:tcW w:w="6173" w:type="dxa"/>
          </w:tcPr>
          <w:p w14:paraId="25297FD1" w14:textId="0C07EDEB" w:rsidR="00493D98" w:rsidRPr="002C3E9B" w:rsidRDefault="005D069D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7728" behindDoc="1" locked="0" layoutInCell="1" allowOverlap="1" wp14:anchorId="23A30C41" wp14:editId="407E31CB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vAlign w:val="center"/>
          </w:tcPr>
          <w:p w14:paraId="441946BF" w14:textId="0F9FA85D" w:rsidR="00493D98" w:rsidRPr="002C3E9B" w:rsidRDefault="00493D98">
            <w:pPr>
              <w:pStyle w:val="Arialregular"/>
              <w:rPr>
                <w:b/>
                <w:lang w:val="en-GB"/>
              </w:rPr>
            </w:pPr>
            <w:r w:rsidRPr="002C3E9B">
              <w:rPr>
                <w:lang w:val="en-GB"/>
              </w:rPr>
              <w:t xml:space="preserve">Sion, </w:t>
            </w:r>
            <w:r w:rsidR="00C363CC">
              <w:rPr>
                <w:lang w:val="en-GB"/>
              </w:rPr>
              <w:t>Mai</w:t>
            </w:r>
            <w:r w:rsidR="00564C30">
              <w:rPr>
                <w:lang w:val="en-GB"/>
              </w:rPr>
              <w:t xml:space="preserve"> </w:t>
            </w:r>
            <w:r w:rsidR="00C363CC">
              <w:rPr>
                <w:lang w:val="en-GB"/>
              </w:rPr>
              <w:t>12</w:t>
            </w:r>
            <w:r w:rsidR="008D66B8">
              <w:rPr>
                <w:lang w:val="en-GB"/>
              </w:rPr>
              <w:t>,</w:t>
            </w:r>
            <w:r w:rsidRPr="002C3E9B">
              <w:rPr>
                <w:lang w:val="en-GB"/>
              </w:rPr>
              <w:t xml:space="preserve"> </w:t>
            </w:r>
            <w:r w:rsidR="008D66B8">
              <w:rPr>
                <w:lang w:val="en-GB"/>
              </w:rPr>
              <w:t>202</w:t>
            </w:r>
            <w:r w:rsidR="00C363CC">
              <w:rPr>
                <w:lang w:val="en-GB"/>
              </w:rPr>
              <w:t>6</w:t>
            </w:r>
          </w:p>
        </w:tc>
      </w:tr>
      <w:tr w:rsidR="00493D98" w:rsidRPr="002C3E9B" w14:paraId="5A37B628" w14:textId="77777777">
        <w:trPr>
          <w:trHeight w:val="1162"/>
        </w:trPr>
        <w:tc>
          <w:tcPr>
            <w:tcW w:w="6173" w:type="dxa"/>
          </w:tcPr>
          <w:p w14:paraId="7AB912BF" w14:textId="36519B8D" w:rsidR="00493D98" w:rsidRPr="002C3E9B" w:rsidRDefault="00493D98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2D893F27" w:rsidR="00493D98" w:rsidRPr="002C3E9B" w:rsidRDefault="00564C30" w:rsidP="0040144A">
            <w:pPr>
              <w:pStyle w:val="Arialboldadresse"/>
              <w:ind w:firstLine="0"/>
              <w:jc w:val="center"/>
              <w:rPr>
                <w:lang w:val="en-GB"/>
              </w:rPr>
            </w:pPr>
            <w:r>
              <w:rPr>
                <w:sz w:val="28"/>
                <w:szCs w:val="24"/>
                <w:lang w:val="en-GB"/>
              </w:rPr>
              <w:t xml:space="preserve">Installation </w:t>
            </w:r>
            <w:r w:rsidR="00864F11">
              <w:rPr>
                <w:sz w:val="28"/>
                <w:szCs w:val="24"/>
                <w:lang w:val="en-GB"/>
              </w:rPr>
              <w:t>Qualification</w:t>
            </w:r>
          </w:p>
        </w:tc>
        <w:tc>
          <w:tcPr>
            <w:tcW w:w="3239" w:type="dxa"/>
          </w:tcPr>
          <w:p w14:paraId="125B78D8" w14:textId="77777777" w:rsidR="00493D98" w:rsidRPr="002C3E9B" w:rsidRDefault="00493D98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</w:tr>
    </w:tbl>
    <w:p w14:paraId="520BA418" w14:textId="104CE0E9" w:rsidR="00493D98" w:rsidRDefault="00493D98" w:rsidP="00276A46">
      <w:pPr>
        <w:pStyle w:val="Arialregularannexe"/>
        <w:rPr>
          <w:lang w:val="en-GB"/>
        </w:rPr>
      </w:pPr>
    </w:p>
    <w:p w14:paraId="3A87FD31" w14:textId="285A796C" w:rsidR="00A96611" w:rsidRDefault="006C0448" w:rsidP="00A96611">
      <w:pPr>
        <w:pStyle w:val="Titre1"/>
        <w:rPr>
          <w:lang w:val="en-GB"/>
        </w:rPr>
      </w:pPr>
      <w:r>
        <w:rPr>
          <w:lang w:val="en-GB"/>
        </w:rPr>
        <w:t>Robot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367608" w:rsidRPr="007D32C9" w14:paraId="6ACAF1CD" w14:textId="17B3742A" w:rsidTr="00367608">
        <w:tc>
          <w:tcPr>
            <w:tcW w:w="793" w:type="dxa"/>
            <w:shd w:val="clear" w:color="auto" w:fill="F7CAAC" w:themeFill="accent2" w:themeFillTint="66"/>
          </w:tcPr>
          <w:p w14:paraId="5C9E9B5E" w14:textId="264B3A2F" w:rsidR="00367608" w:rsidRPr="007D32C9" w:rsidRDefault="00367608" w:rsidP="000A3A9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4BBB4821" w14:textId="384C735E" w:rsidR="00367608" w:rsidRPr="007D32C9" w:rsidRDefault="00367608" w:rsidP="000A3A9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Profinet active</w:t>
            </w:r>
          </w:p>
        </w:tc>
      </w:tr>
      <w:tr w:rsidR="00367608" w:rsidRPr="00276438" w14:paraId="197AABA9" w14:textId="264042D3" w:rsidTr="00367608">
        <w:tc>
          <w:tcPr>
            <w:tcW w:w="793" w:type="dxa"/>
          </w:tcPr>
          <w:p w14:paraId="567B5C5F" w14:textId="380076BA" w:rsidR="00367608" w:rsidRDefault="00367608" w:rsidP="000A3A9A">
            <w:pPr>
              <w:rPr>
                <w:lang w:val="en-GB"/>
              </w:rPr>
            </w:pPr>
            <w:r>
              <w:rPr>
                <w:lang w:val="en-GB"/>
              </w:rPr>
              <w:t>1.1</w:t>
            </w:r>
          </w:p>
        </w:tc>
        <w:tc>
          <w:tcPr>
            <w:tcW w:w="8700" w:type="dxa"/>
          </w:tcPr>
          <w:p w14:paraId="2D7382CF" w14:textId="386C962E" w:rsidR="00367608" w:rsidRDefault="00367608" w:rsidP="000A3A9A">
            <w:pPr>
              <w:rPr>
                <w:lang w:val="en-GB"/>
              </w:rPr>
            </w:pPr>
            <w:r>
              <w:rPr>
                <w:lang w:val="en-GB"/>
              </w:rPr>
              <w:t>The display of the robot shows the Profinet connection as active.</w:t>
            </w:r>
          </w:p>
          <w:p w14:paraId="38CA4551" w14:textId="72A1E45B" w:rsidR="00367608" w:rsidRPr="00FA5E3D" w:rsidRDefault="00367608" w:rsidP="000A3A9A">
            <w:pPr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 w:rsidRPr="00FA5E3D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>yes</w:t>
            </w:r>
          </w:p>
          <w:p w14:paraId="44E6BDEC" w14:textId="77777777" w:rsidR="00367608" w:rsidRDefault="00367608" w:rsidP="000A3A9A">
            <w:pPr>
              <w:rPr>
                <w:b/>
                <w:bCs/>
                <w:lang w:val="en-GB"/>
              </w:rPr>
            </w:pPr>
          </w:p>
          <w:p w14:paraId="559392FC" w14:textId="2D3A3798" w:rsidR="00367608" w:rsidRPr="00104C5E" w:rsidRDefault="00367608" w:rsidP="000A3A9A">
            <w:pPr>
              <w:rPr>
                <w:b/>
                <w:bCs/>
                <w:lang w:val="en-GB"/>
              </w:rPr>
            </w:pPr>
          </w:p>
        </w:tc>
      </w:tr>
    </w:tbl>
    <w:p w14:paraId="4CB8238C" w14:textId="6C84FBDE" w:rsidR="000A3A9A" w:rsidRPr="000A3A9A" w:rsidRDefault="000A3A9A" w:rsidP="000A3A9A">
      <w:pPr>
        <w:rPr>
          <w:lang w:val="en-GB"/>
        </w:rPr>
      </w:pPr>
    </w:p>
    <w:p w14:paraId="749C9044" w14:textId="76017AD1" w:rsidR="00A96611" w:rsidRDefault="00781A01" w:rsidP="00A96611">
      <w:pPr>
        <w:pStyle w:val="Titre1"/>
        <w:rPr>
          <w:lang w:val="en-GB"/>
        </w:rPr>
      </w:pPr>
      <w:bookmarkStart w:id="0" w:name="_Hlk67646836"/>
      <w:r>
        <w:rPr>
          <w:lang w:val="en-GB"/>
        </w:rPr>
        <w:t>Station one</w:t>
      </w:r>
      <w:r w:rsidR="00791114">
        <w:rPr>
          <w:lang w:val="en-GB"/>
        </w:rPr>
        <w:t>.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1539D6" w:rsidRPr="007D32C9" w14:paraId="250F5E43" w14:textId="77777777" w:rsidTr="001539D6">
        <w:tc>
          <w:tcPr>
            <w:tcW w:w="793" w:type="dxa"/>
            <w:shd w:val="clear" w:color="auto" w:fill="F7CAAC" w:themeFill="accent2" w:themeFillTint="66"/>
          </w:tcPr>
          <w:p w14:paraId="33044B33" w14:textId="77777777" w:rsidR="001539D6" w:rsidRPr="007D32C9" w:rsidRDefault="001539D6" w:rsidP="00A200B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46C5A70A" w14:textId="77777777" w:rsidR="001539D6" w:rsidRPr="007D32C9" w:rsidRDefault="001539D6" w:rsidP="00A200B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Laser sensor active</w:t>
            </w:r>
          </w:p>
        </w:tc>
      </w:tr>
      <w:tr w:rsidR="001539D6" w:rsidRPr="00C363CC" w14:paraId="1C8349E7" w14:textId="77777777" w:rsidTr="001539D6">
        <w:tc>
          <w:tcPr>
            <w:tcW w:w="793" w:type="dxa"/>
          </w:tcPr>
          <w:p w14:paraId="50084CF4" w14:textId="77777777" w:rsidR="001539D6" w:rsidRDefault="001539D6" w:rsidP="00A200BD">
            <w:pPr>
              <w:rPr>
                <w:lang w:val="en-GB"/>
              </w:rPr>
            </w:pPr>
            <w:r>
              <w:rPr>
                <w:lang w:val="en-GB"/>
              </w:rPr>
              <w:t>2.1</w:t>
            </w:r>
          </w:p>
        </w:tc>
        <w:tc>
          <w:tcPr>
            <w:tcW w:w="8700" w:type="dxa"/>
          </w:tcPr>
          <w:p w14:paraId="587C442A" w14:textId="6F47FD0A" w:rsidR="001539D6" w:rsidRPr="007305A6" w:rsidRDefault="001539D6" w:rsidP="00A200BD">
            <w:pPr>
              <w:rPr>
                <w:lang w:val="en-GB"/>
              </w:rPr>
            </w:pPr>
            <w:r>
              <w:rPr>
                <w:lang w:val="en-GB"/>
              </w:rPr>
              <w:t xml:space="preserve">The laser sensor O300DL is connected on port </w:t>
            </w:r>
            <w:r w:rsidR="007305A6" w:rsidRPr="00FA5E3D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>1</w:t>
            </w:r>
            <w:r w:rsidRPr="00FA5E3D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 xml:space="preserve"> </w:t>
            </w:r>
            <w:r>
              <w:rPr>
                <w:lang w:val="en-GB"/>
              </w:rPr>
              <w:t>of the IO-Link Master</w:t>
            </w:r>
          </w:p>
          <w:p w14:paraId="19D9F4C4" w14:textId="77777777" w:rsidR="001539D6" w:rsidRDefault="001539D6" w:rsidP="00A200BD">
            <w:pPr>
              <w:rPr>
                <w:b/>
                <w:bCs/>
                <w:lang w:val="en-GB"/>
              </w:rPr>
            </w:pPr>
          </w:p>
          <w:p w14:paraId="598FBE9F" w14:textId="77777777" w:rsidR="001539D6" w:rsidRPr="00104C5E" w:rsidRDefault="001539D6" w:rsidP="00A200BD">
            <w:pPr>
              <w:rPr>
                <w:b/>
                <w:bCs/>
                <w:lang w:val="en-GB"/>
              </w:rPr>
            </w:pPr>
          </w:p>
        </w:tc>
      </w:tr>
      <w:tr w:rsidR="001539D6" w:rsidRPr="00C363CC" w14:paraId="7EC995E6" w14:textId="77777777" w:rsidTr="001539D6">
        <w:tc>
          <w:tcPr>
            <w:tcW w:w="793" w:type="dxa"/>
          </w:tcPr>
          <w:p w14:paraId="59A00203" w14:textId="64AC5BB0" w:rsidR="001539D6" w:rsidRDefault="001539D6" w:rsidP="00A200BD">
            <w:pPr>
              <w:rPr>
                <w:lang w:val="en-GB"/>
              </w:rPr>
            </w:pPr>
            <w:r>
              <w:rPr>
                <w:lang w:val="en-GB"/>
              </w:rPr>
              <w:t>2.2</w:t>
            </w:r>
          </w:p>
        </w:tc>
        <w:tc>
          <w:tcPr>
            <w:tcW w:w="8700" w:type="dxa"/>
          </w:tcPr>
          <w:p w14:paraId="6A7A067A" w14:textId="77777777" w:rsidR="001539D6" w:rsidRDefault="001539D6" w:rsidP="00A200BD">
            <w:pPr>
              <w:rPr>
                <w:lang w:val="en-GB"/>
              </w:rPr>
            </w:pPr>
            <w:r>
              <w:rPr>
                <w:lang w:val="en-GB"/>
              </w:rPr>
              <w:t>A value of the sensor can be seen.</w:t>
            </w:r>
          </w:p>
          <w:p w14:paraId="66576AE8" w14:textId="1AEEA43F" w:rsidR="001539D6" w:rsidRPr="00FA5E3D" w:rsidRDefault="001539D6" w:rsidP="00A200BD">
            <w:pPr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 w:rsidRPr="00FA5E3D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>In TIA Portal, the PLC tags displays a value depending on the position of the part</w:t>
            </w:r>
            <w:r w:rsidR="007305A6" w:rsidRPr="00FA5E3D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 xml:space="preserve"> in front of the sensor</w:t>
            </w:r>
          </w:p>
          <w:p w14:paraId="42AD3866" w14:textId="77777777" w:rsidR="001539D6" w:rsidRDefault="001539D6" w:rsidP="00A200BD">
            <w:pPr>
              <w:rPr>
                <w:b/>
                <w:bCs/>
                <w:lang w:val="en-GB"/>
              </w:rPr>
            </w:pPr>
          </w:p>
          <w:p w14:paraId="0A596D09" w14:textId="77777777" w:rsidR="001539D6" w:rsidRPr="00104C5E" w:rsidRDefault="001539D6" w:rsidP="00A200BD">
            <w:pPr>
              <w:rPr>
                <w:b/>
                <w:bCs/>
                <w:lang w:val="en-GB"/>
              </w:rPr>
            </w:pPr>
          </w:p>
        </w:tc>
      </w:tr>
      <w:tr w:rsidR="001539D6" w:rsidRPr="007D32C9" w14:paraId="6D9A87E5" w14:textId="77777777" w:rsidTr="001539D6">
        <w:tc>
          <w:tcPr>
            <w:tcW w:w="793" w:type="dxa"/>
            <w:shd w:val="clear" w:color="auto" w:fill="F7CAAC" w:themeFill="accent2" w:themeFillTint="66"/>
          </w:tcPr>
          <w:p w14:paraId="732BE445" w14:textId="77777777" w:rsidR="001539D6" w:rsidRPr="007D32C9" w:rsidRDefault="001539D6" w:rsidP="00A200BD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75E1226D" w14:textId="0FBFCB51" w:rsidR="001539D6" w:rsidRPr="007D32C9" w:rsidRDefault="001539D6" w:rsidP="00A200BD">
            <w:pPr>
              <w:rPr>
                <w:b/>
                <w:bCs/>
                <w:lang w:val="en-GB"/>
              </w:rPr>
            </w:pPr>
            <w:r w:rsidRPr="00184C71">
              <w:rPr>
                <w:b/>
                <w:bCs/>
                <w:lang w:val="en-GB"/>
              </w:rPr>
              <w:t>Ultrasound</w:t>
            </w:r>
            <w:r>
              <w:rPr>
                <w:b/>
                <w:bCs/>
                <w:lang w:val="en-GB"/>
              </w:rPr>
              <w:t xml:space="preserve"> sensor</w:t>
            </w:r>
          </w:p>
        </w:tc>
      </w:tr>
      <w:tr w:rsidR="001539D6" w:rsidRPr="00C363CC" w14:paraId="6E092C0F" w14:textId="77777777" w:rsidTr="001539D6">
        <w:tc>
          <w:tcPr>
            <w:tcW w:w="793" w:type="dxa"/>
          </w:tcPr>
          <w:p w14:paraId="7DC8DEDD" w14:textId="2A9B5673" w:rsidR="001539D6" w:rsidRDefault="001539D6" w:rsidP="00A200BD">
            <w:pPr>
              <w:rPr>
                <w:lang w:val="en-GB"/>
              </w:rPr>
            </w:pPr>
            <w:r>
              <w:rPr>
                <w:lang w:val="en-GB"/>
              </w:rPr>
              <w:t>2.</w:t>
            </w:r>
            <w:r w:rsidR="00C50F4E">
              <w:rPr>
                <w:lang w:val="en-GB"/>
              </w:rPr>
              <w:t>3</w:t>
            </w:r>
          </w:p>
        </w:tc>
        <w:tc>
          <w:tcPr>
            <w:tcW w:w="8700" w:type="dxa"/>
          </w:tcPr>
          <w:p w14:paraId="1E1AD2BA" w14:textId="6E0E48A6" w:rsidR="001539D6" w:rsidRDefault="001539D6" w:rsidP="00A200BD">
            <w:pPr>
              <w:rPr>
                <w:b/>
                <w:bCs/>
                <w:lang w:val="en-GB"/>
              </w:rPr>
            </w:pPr>
            <w:r>
              <w:rPr>
                <w:lang w:val="en-GB"/>
              </w:rPr>
              <w:t>The laser sensor U300 D50 is connected on port</w:t>
            </w:r>
            <w:r w:rsidR="000637E0">
              <w:rPr>
                <w:lang w:val="en-GB"/>
              </w:rPr>
              <w:t xml:space="preserve"> number </w:t>
            </w:r>
            <w:r w:rsidR="000637E0" w:rsidRPr="00FA5E3D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>3</w:t>
            </w:r>
          </w:p>
          <w:p w14:paraId="0612E897" w14:textId="77777777" w:rsidR="001539D6" w:rsidRDefault="001539D6" w:rsidP="00A200BD">
            <w:pPr>
              <w:rPr>
                <w:b/>
                <w:bCs/>
                <w:lang w:val="en-GB"/>
              </w:rPr>
            </w:pPr>
          </w:p>
          <w:p w14:paraId="1E71931E" w14:textId="77777777" w:rsidR="001539D6" w:rsidRPr="00104C5E" w:rsidRDefault="001539D6" w:rsidP="00A200BD">
            <w:pPr>
              <w:rPr>
                <w:b/>
                <w:bCs/>
                <w:lang w:val="en-GB"/>
              </w:rPr>
            </w:pPr>
          </w:p>
        </w:tc>
      </w:tr>
      <w:tr w:rsidR="006B0D71" w:rsidRPr="00C363CC" w14:paraId="56714EA6" w14:textId="77777777" w:rsidTr="00A200BD">
        <w:tc>
          <w:tcPr>
            <w:tcW w:w="793" w:type="dxa"/>
          </w:tcPr>
          <w:p w14:paraId="6ACD7195" w14:textId="34633716" w:rsidR="006B0D71" w:rsidRDefault="006B0D71" w:rsidP="00A200BD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2.</w:t>
            </w:r>
            <w:r w:rsidR="00C50F4E">
              <w:rPr>
                <w:lang w:val="en-GB"/>
              </w:rPr>
              <w:t>4</w:t>
            </w:r>
          </w:p>
        </w:tc>
        <w:tc>
          <w:tcPr>
            <w:tcW w:w="8700" w:type="dxa"/>
          </w:tcPr>
          <w:p w14:paraId="668B618E" w14:textId="04147060" w:rsidR="006B0D71" w:rsidRDefault="006B0D71" w:rsidP="00A200BD">
            <w:pPr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="00502E88">
              <w:rPr>
                <w:lang w:val="en-GB"/>
              </w:rPr>
              <w:t>sensor detects a hand in front of the senso</w:t>
            </w:r>
            <w:r w:rsidR="001D16DE">
              <w:rPr>
                <w:lang w:val="en-GB"/>
              </w:rPr>
              <w:t>r</w:t>
            </w:r>
            <w:r>
              <w:rPr>
                <w:lang w:val="en-GB"/>
              </w:rPr>
              <w:t>.</w:t>
            </w:r>
          </w:p>
          <w:p w14:paraId="0C2A6B51" w14:textId="022B0FCF" w:rsidR="006B0D71" w:rsidRPr="00FA5E3D" w:rsidRDefault="006B0D71" w:rsidP="00A200BD">
            <w:pPr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 w:rsidRPr="00FA5E3D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>In TIA Portal, the PLC tags displays a Boolean</w:t>
            </w:r>
            <w:r w:rsidR="001D16DE" w:rsidRPr="00FA5E3D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 xml:space="preserve"> with “TRUE”</w:t>
            </w:r>
            <w:r w:rsidRPr="00FA5E3D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 xml:space="preserve"> if the hand is placed in front of the sensor.</w:t>
            </w:r>
          </w:p>
          <w:p w14:paraId="5263B706" w14:textId="77777777" w:rsidR="006B0D71" w:rsidRPr="00104C5E" w:rsidRDefault="006B0D71" w:rsidP="00A200BD">
            <w:pPr>
              <w:rPr>
                <w:b/>
                <w:bCs/>
                <w:lang w:val="en-GB"/>
              </w:rPr>
            </w:pPr>
          </w:p>
        </w:tc>
      </w:tr>
      <w:tr w:rsidR="001539D6" w14:paraId="5B845346" w14:textId="77777777" w:rsidTr="001539D6">
        <w:tc>
          <w:tcPr>
            <w:tcW w:w="793" w:type="dxa"/>
          </w:tcPr>
          <w:p w14:paraId="5C5C4DC8" w14:textId="3E5190D7" w:rsidR="001539D6" w:rsidRDefault="001539D6" w:rsidP="00A200BD">
            <w:pPr>
              <w:rPr>
                <w:lang w:val="en-GB"/>
              </w:rPr>
            </w:pPr>
            <w:r>
              <w:rPr>
                <w:lang w:val="en-GB"/>
              </w:rPr>
              <w:t>2.</w:t>
            </w:r>
            <w:r w:rsidR="00C50F4E">
              <w:rPr>
                <w:lang w:val="en-GB"/>
              </w:rPr>
              <w:t>5</w:t>
            </w:r>
          </w:p>
        </w:tc>
        <w:tc>
          <w:tcPr>
            <w:tcW w:w="8700" w:type="dxa"/>
          </w:tcPr>
          <w:p w14:paraId="0766CE9A" w14:textId="3C7C2E69" w:rsidR="001539D6" w:rsidRDefault="007403C7" w:rsidP="00A200BD">
            <w:pPr>
              <w:rPr>
                <w:lang w:val="en-GB"/>
              </w:rPr>
            </w:pPr>
            <w:r>
              <w:rPr>
                <w:lang w:val="en-GB"/>
              </w:rPr>
              <w:t xml:space="preserve">The </w:t>
            </w:r>
            <w:r w:rsidR="007513AE">
              <w:rPr>
                <w:lang w:val="en-GB"/>
              </w:rPr>
              <w:t>release position of the sensor is correct</w:t>
            </w:r>
            <w:r w:rsidR="001539D6">
              <w:rPr>
                <w:lang w:val="en-GB"/>
              </w:rPr>
              <w:t>.</w:t>
            </w:r>
          </w:p>
          <w:p w14:paraId="030D4FCF" w14:textId="441D4FDB" w:rsidR="004C36BD" w:rsidRDefault="004C36BD" w:rsidP="00A200BD">
            <w:pPr>
              <w:rPr>
                <w:lang w:val="en-GB"/>
              </w:rPr>
            </w:pPr>
            <w:r>
              <w:rPr>
                <w:lang w:val="en-GB"/>
              </w:rPr>
              <w:t>If no obstacle is present in front of the sensor</w:t>
            </w:r>
            <w:r w:rsidR="00927E75">
              <w:rPr>
                <w:lang w:val="en-GB"/>
              </w:rPr>
              <w:t xml:space="preserve"> the signal bit is: </w:t>
            </w:r>
            <w:r w:rsidR="00927E75" w:rsidRPr="00FA5E3D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>FALSE</w:t>
            </w:r>
          </w:p>
          <w:p w14:paraId="338D6B23" w14:textId="0F658EDC" w:rsidR="00927E75" w:rsidRPr="004C36BD" w:rsidRDefault="00927E75" w:rsidP="00A200BD">
            <w:pPr>
              <w:rPr>
                <w:lang w:val="en-GB"/>
              </w:rPr>
            </w:pPr>
            <w:r>
              <w:rPr>
                <w:lang w:val="en-GB"/>
              </w:rPr>
              <w:t>The quality bit is:</w:t>
            </w:r>
            <w:r w:rsidRPr="00C50F4E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 xml:space="preserve"> FALSE</w:t>
            </w:r>
          </w:p>
          <w:p w14:paraId="7348007E" w14:textId="77777777" w:rsidR="001539D6" w:rsidRPr="00104C5E" w:rsidRDefault="001539D6" w:rsidP="00A200BD">
            <w:pPr>
              <w:rPr>
                <w:b/>
                <w:bCs/>
                <w:lang w:val="en-GB"/>
              </w:rPr>
            </w:pPr>
          </w:p>
        </w:tc>
      </w:tr>
    </w:tbl>
    <w:p w14:paraId="0DCC56D5" w14:textId="77777777" w:rsidR="008F4C00" w:rsidRPr="008F4C00" w:rsidRDefault="008F4C00" w:rsidP="008F4C00">
      <w:pPr>
        <w:rPr>
          <w:lang w:val="en-GB"/>
        </w:rPr>
      </w:pPr>
    </w:p>
    <w:bookmarkEnd w:id="0"/>
    <w:p w14:paraId="7964CB75" w14:textId="77777777" w:rsidR="00C30516" w:rsidRPr="00C30516" w:rsidRDefault="00C30516" w:rsidP="00C30516">
      <w:pPr>
        <w:rPr>
          <w:lang w:val="en-GB"/>
        </w:rPr>
      </w:pPr>
    </w:p>
    <w:p w14:paraId="32BE1863" w14:textId="440E5912" w:rsidR="00547FE7" w:rsidRPr="00547FE7" w:rsidRDefault="00547FE7" w:rsidP="00547FE7">
      <w:pPr>
        <w:pStyle w:val="Titre1"/>
        <w:rPr>
          <w:lang w:val="en-GB"/>
        </w:rPr>
      </w:pPr>
      <w:r>
        <w:rPr>
          <w:lang w:val="en-GB"/>
        </w:rPr>
        <w:t>Next Function</w:t>
      </w:r>
    </w:p>
    <w:p w14:paraId="705CFDF8" w14:textId="77777777" w:rsidR="00A96611" w:rsidRPr="002C3E9B" w:rsidRDefault="00A96611" w:rsidP="00276A46">
      <w:pPr>
        <w:pStyle w:val="Arialregularannexe"/>
        <w:rPr>
          <w:lang w:val="en-GB"/>
        </w:rPr>
      </w:pPr>
    </w:p>
    <w:sectPr w:rsidR="00A96611" w:rsidRPr="002C3E9B">
      <w:footerReference w:type="default" r:id="rId8"/>
      <w:headerReference w:type="first" r:id="rId9"/>
      <w:footerReference w:type="first" r:id="rId10"/>
      <w:pgSz w:w="11906" w:h="16838"/>
      <w:pgMar w:top="1418" w:right="1247" w:bottom="1673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2FB0" w14:textId="77777777" w:rsidR="00DF1B91" w:rsidRDefault="00DF1B91">
      <w:r>
        <w:separator/>
      </w:r>
    </w:p>
  </w:endnote>
  <w:endnote w:type="continuationSeparator" w:id="0">
    <w:p w14:paraId="187E338D" w14:textId="77777777" w:rsidR="00DF1B91" w:rsidRDefault="00DF1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3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38C7B5AA" w:rsidR="00F513D6" w:rsidRPr="00B535BD" w:rsidRDefault="005D069D" w:rsidP="00C363CC">
    <w:pPr>
      <w:pStyle w:val="pieds1"/>
      <w:spacing w:line="159" w:lineRule="exact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5034321F">
          <wp:simplePos x="0" y="0"/>
          <wp:positionH relativeFrom="column">
            <wp:posOffset>3554095</wp:posOffset>
          </wp:positionH>
          <wp:positionV relativeFrom="paragraph">
            <wp:posOffset>7620</wp:posOffset>
          </wp:positionV>
          <wp:extent cx="1409700" cy="16192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9264" behindDoc="0" locked="0" layoutInCell="1" allowOverlap="1" wp14:anchorId="7A010676" wp14:editId="3423B2E2">
          <wp:simplePos x="0" y="0"/>
          <wp:positionH relativeFrom="column">
            <wp:posOffset>5087620</wp:posOffset>
          </wp:positionH>
          <wp:positionV relativeFrom="paragraph">
            <wp:posOffset>-195580</wp:posOffset>
          </wp:positionV>
          <wp:extent cx="368300" cy="482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3BAE902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rte d</w:t>
    </w:r>
    <w:r w:rsidR="00C363CC">
      <w:rPr>
        <w:color w:val="666666"/>
      </w:rPr>
      <w:t>e l’Industrie 23</w:t>
    </w:r>
    <w:r w:rsidR="00F513D6">
      <w:rPr>
        <w:color w:val="666666"/>
      </w:rPr>
      <w:t>. • 1950 Sion</w:t>
    </w:r>
  </w:p>
  <w:p w14:paraId="40421DA5" w14:textId="5CBC57B9" w:rsidR="00493D98" w:rsidRPr="00F513D6" w:rsidRDefault="00F513D6" w:rsidP="006C05C1">
    <w:pPr>
      <w:pStyle w:val="pieds1"/>
      <w:spacing w:line="159" w:lineRule="exact"/>
      <w:ind w:left="1474"/>
    </w:pPr>
    <w:r>
      <w:rPr>
        <w:color w:val="666666"/>
      </w:rPr>
      <w:t>www.hevs.ch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5513F" w14:textId="77777777" w:rsidR="00DF1B91" w:rsidRDefault="00DF1B91">
      <w:r>
        <w:separator/>
      </w:r>
    </w:p>
  </w:footnote>
  <w:footnote w:type="continuationSeparator" w:id="0">
    <w:p w14:paraId="26BE4C51" w14:textId="77777777" w:rsidR="00DF1B91" w:rsidRDefault="00DF1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584B"/>
    <w:multiLevelType w:val="hybridMultilevel"/>
    <w:tmpl w:val="9078B6AA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394427">
    <w:abstractNumId w:val="0"/>
  </w:num>
  <w:num w:numId="2" w16cid:durableId="1321543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0209"/>
    <w:rsid w:val="0000336A"/>
    <w:rsid w:val="00051BB6"/>
    <w:rsid w:val="000623B8"/>
    <w:rsid w:val="000637E0"/>
    <w:rsid w:val="000A3A9A"/>
    <w:rsid w:val="000B1039"/>
    <w:rsid w:val="000B2AD7"/>
    <w:rsid w:val="000D0307"/>
    <w:rsid w:val="000D6F69"/>
    <w:rsid w:val="000F631F"/>
    <w:rsid w:val="001011BA"/>
    <w:rsid w:val="00104C5E"/>
    <w:rsid w:val="00145888"/>
    <w:rsid w:val="00146213"/>
    <w:rsid w:val="001539D6"/>
    <w:rsid w:val="00184C71"/>
    <w:rsid w:val="001A7A62"/>
    <w:rsid w:val="001C31EC"/>
    <w:rsid w:val="001D16DE"/>
    <w:rsid w:val="001D4343"/>
    <w:rsid w:val="001D557D"/>
    <w:rsid w:val="001E025B"/>
    <w:rsid w:val="001F3FDD"/>
    <w:rsid w:val="00276438"/>
    <w:rsid w:val="00276A46"/>
    <w:rsid w:val="002C3E9B"/>
    <w:rsid w:val="002F4C1B"/>
    <w:rsid w:val="00345E95"/>
    <w:rsid w:val="00350458"/>
    <w:rsid w:val="00366F8A"/>
    <w:rsid w:val="00367608"/>
    <w:rsid w:val="003850EE"/>
    <w:rsid w:val="003C08B4"/>
    <w:rsid w:val="0040144A"/>
    <w:rsid w:val="00405EE0"/>
    <w:rsid w:val="00466B6C"/>
    <w:rsid w:val="00493D98"/>
    <w:rsid w:val="004C36BD"/>
    <w:rsid w:val="004E4031"/>
    <w:rsid w:val="004E5CF6"/>
    <w:rsid w:val="005023DD"/>
    <w:rsid w:val="00502E88"/>
    <w:rsid w:val="00531C72"/>
    <w:rsid w:val="005322E0"/>
    <w:rsid w:val="00547FE7"/>
    <w:rsid w:val="00564C30"/>
    <w:rsid w:val="0057771E"/>
    <w:rsid w:val="005837A0"/>
    <w:rsid w:val="00595832"/>
    <w:rsid w:val="005C1ABF"/>
    <w:rsid w:val="005D069D"/>
    <w:rsid w:val="005E51A0"/>
    <w:rsid w:val="00655C2D"/>
    <w:rsid w:val="00660947"/>
    <w:rsid w:val="006A1E80"/>
    <w:rsid w:val="006B0D71"/>
    <w:rsid w:val="006B5405"/>
    <w:rsid w:val="006C0448"/>
    <w:rsid w:val="006C05C1"/>
    <w:rsid w:val="006D28AA"/>
    <w:rsid w:val="006D76A7"/>
    <w:rsid w:val="006F76FD"/>
    <w:rsid w:val="00712C42"/>
    <w:rsid w:val="007305A6"/>
    <w:rsid w:val="007403C7"/>
    <w:rsid w:val="007513AE"/>
    <w:rsid w:val="00774613"/>
    <w:rsid w:val="00776C25"/>
    <w:rsid w:val="00780EF2"/>
    <w:rsid w:val="00781A01"/>
    <w:rsid w:val="007858B5"/>
    <w:rsid w:val="00791114"/>
    <w:rsid w:val="007B6823"/>
    <w:rsid w:val="007B6F3F"/>
    <w:rsid w:val="007D32C9"/>
    <w:rsid w:val="007D34C7"/>
    <w:rsid w:val="008129E9"/>
    <w:rsid w:val="00816435"/>
    <w:rsid w:val="008316BC"/>
    <w:rsid w:val="0083285D"/>
    <w:rsid w:val="00851C5F"/>
    <w:rsid w:val="00864F11"/>
    <w:rsid w:val="00881949"/>
    <w:rsid w:val="008851F3"/>
    <w:rsid w:val="008C6B88"/>
    <w:rsid w:val="008D66B8"/>
    <w:rsid w:val="008F4C00"/>
    <w:rsid w:val="00927E75"/>
    <w:rsid w:val="00940E36"/>
    <w:rsid w:val="009558AD"/>
    <w:rsid w:val="009D320F"/>
    <w:rsid w:val="009F616A"/>
    <w:rsid w:val="00A151A3"/>
    <w:rsid w:val="00A20644"/>
    <w:rsid w:val="00A54B14"/>
    <w:rsid w:val="00A96611"/>
    <w:rsid w:val="00B354A6"/>
    <w:rsid w:val="00B51A33"/>
    <w:rsid w:val="00B60C3C"/>
    <w:rsid w:val="00B81829"/>
    <w:rsid w:val="00B8460B"/>
    <w:rsid w:val="00BB1065"/>
    <w:rsid w:val="00C05C27"/>
    <w:rsid w:val="00C1727B"/>
    <w:rsid w:val="00C30516"/>
    <w:rsid w:val="00C3128A"/>
    <w:rsid w:val="00C363CC"/>
    <w:rsid w:val="00C50F4E"/>
    <w:rsid w:val="00C66B01"/>
    <w:rsid w:val="00CA7B35"/>
    <w:rsid w:val="00CC0DBB"/>
    <w:rsid w:val="00CD0D62"/>
    <w:rsid w:val="00CD2D9B"/>
    <w:rsid w:val="00CD6183"/>
    <w:rsid w:val="00CF6F29"/>
    <w:rsid w:val="00D152F9"/>
    <w:rsid w:val="00D34421"/>
    <w:rsid w:val="00D50BBD"/>
    <w:rsid w:val="00D8545D"/>
    <w:rsid w:val="00D96AB9"/>
    <w:rsid w:val="00DB20CD"/>
    <w:rsid w:val="00DE35E2"/>
    <w:rsid w:val="00DE3E5C"/>
    <w:rsid w:val="00DF1B91"/>
    <w:rsid w:val="00DF3985"/>
    <w:rsid w:val="00E34105"/>
    <w:rsid w:val="00E51B74"/>
    <w:rsid w:val="00E71332"/>
    <w:rsid w:val="00E907C8"/>
    <w:rsid w:val="00E9796E"/>
    <w:rsid w:val="00EA4862"/>
    <w:rsid w:val="00EC01DA"/>
    <w:rsid w:val="00ED1CAC"/>
    <w:rsid w:val="00F05B71"/>
    <w:rsid w:val="00F233D4"/>
    <w:rsid w:val="00F37089"/>
    <w:rsid w:val="00F513D6"/>
    <w:rsid w:val="00F6079F"/>
    <w:rsid w:val="00F740E9"/>
    <w:rsid w:val="00F8243D"/>
    <w:rsid w:val="00F9167E"/>
    <w:rsid w:val="00FA54B4"/>
    <w:rsid w:val="00FA5E3D"/>
    <w:rsid w:val="00F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791114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791114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0</TotalTime>
  <Pages>2</Pages>
  <Words>172</Words>
  <Characters>951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Lenoir Cédric</cp:lastModifiedBy>
  <cp:revision>5</cp:revision>
  <cp:lastPrinted>1899-12-31T23:00:00Z</cp:lastPrinted>
  <dcterms:created xsi:type="dcterms:W3CDTF">2021-03-26T12:54:00Z</dcterms:created>
  <dcterms:modified xsi:type="dcterms:W3CDTF">2026-05-12T11:18:00Z</dcterms:modified>
</cp:coreProperties>
</file>