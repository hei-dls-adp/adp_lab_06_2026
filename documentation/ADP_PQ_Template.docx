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8B6AE4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616C9FAB" w:rsidR="00493D98" w:rsidRPr="00CF6F29" w:rsidRDefault="00101217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552056">
              <w:rPr>
                <w:b w:val="0"/>
                <w:bCs/>
              </w:rPr>
              <w:t>Tube manipulator robot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4DC71B2" w:rsidR="003850EE" w:rsidRPr="002C3E9B" w:rsidRDefault="00C7299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  <w:r w:rsidR="001F3FDD">
              <w:rPr>
                <w:b/>
                <w:lang w:val="en-GB"/>
              </w:rPr>
              <w:t xml:space="preserve"> </w:t>
            </w:r>
          </w:p>
        </w:tc>
      </w:tr>
      <w:tr w:rsidR="00891E1C" w:rsidRPr="002C3E9B" w14:paraId="5D9F99C0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24DA2EB6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2C3E9B" w14:paraId="5C2D9D7A" w14:textId="77777777" w:rsidTr="00875C5F">
              <w:tc>
                <w:tcPr>
                  <w:tcW w:w="2054" w:type="dxa"/>
                </w:tcPr>
                <w:p w14:paraId="613EC2C6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FC30AC9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3881873A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2C3E9B" w14:paraId="5FF16930" w14:textId="77777777" w:rsidTr="00875C5F">
              <w:trPr>
                <w:trHeight w:val="507"/>
              </w:trPr>
              <w:tc>
                <w:tcPr>
                  <w:tcW w:w="2054" w:type="dxa"/>
                </w:tcPr>
                <w:p w14:paraId="5CFF3041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44EB0CC6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855D5A2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4B5D3F43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5350CB99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First team member</w:t>
            </w:r>
          </w:p>
        </w:tc>
      </w:tr>
      <w:tr w:rsidR="00891E1C" w:rsidRPr="002C3E9B" w14:paraId="45E5E5D3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4EDA4D8A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2C3E9B" w14:paraId="713A24EC" w14:textId="77777777" w:rsidTr="00875C5F">
              <w:tc>
                <w:tcPr>
                  <w:tcW w:w="2054" w:type="dxa"/>
                </w:tcPr>
                <w:p w14:paraId="27DD8B77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793C1005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103F8E1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2C3E9B" w14:paraId="6A9C016F" w14:textId="77777777" w:rsidTr="00875C5F">
              <w:trPr>
                <w:trHeight w:val="495"/>
              </w:trPr>
              <w:tc>
                <w:tcPr>
                  <w:tcW w:w="2054" w:type="dxa"/>
                </w:tcPr>
                <w:p w14:paraId="5EA7708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8943851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4941566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DEFE79F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95B8F7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member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286703B5" w:rsidR="006F76FD" w:rsidRPr="002C3E9B" w:rsidRDefault="00891E1C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 confirmed by</w:t>
            </w:r>
            <w:r w:rsidR="00CF6F29"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891E1C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891E1C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5316985F" w:rsidR="00493D98" w:rsidRPr="002C3E9B" w:rsidRDefault="00C7299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First</w:t>
            </w:r>
            <w:r w:rsidR="001F3FDD">
              <w:rPr>
                <w:b/>
                <w:lang w:val="en-GB"/>
              </w:rPr>
              <w:t xml:space="preserve">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891E1C" w:rsidRPr="002C3E9B" w14:paraId="3B8C8253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1E3A5AA6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</w:t>
            </w:r>
            <w:r w:rsidRPr="002C3E9B">
              <w:rPr>
                <w:lang w:val="en-GB"/>
              </w:rPr>
              <w:t xml:space="preserve"> </w:t>
            </w:r>
            <w:r>
              <w:rPr>
                <w:lang w:val="en-GB"/>
              </w:rPr>
              <w:t>confirmed by</w:t>
            </w:r>
            <w:r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891E1C" w14:paraId="673A4113" w14:textId="77777777" w:rsidTr="00875C5F">
              <w:tc>
                <w:tcPr>
                  <w:tcW w:w="2054" w:type="dxa"/>
                </w:tcPr>
                <w:p w14:paraId="3FB45AB0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0507D740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18D96667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891E1C" w14:paraId="6F58145B" w14:textId="77777777" w:rsidTr="00875C5F">
              <w:trPr>
                <w:trHeight w:val="495"/>
              </w:trPr>
              <w:tc>
                <w:tcPr>
                  <w:tcW w:w="2054" w:type="dxa"/>
                </w:tcPr>
                <w:p w14:paraId="40DF76EE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7E25A0F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21A5C3DF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2111D8CD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44B7001F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4C0A1888" w:rsidR="00A20644" w:rsidRPr="002C3E9B" w:rsidRDefault="00891E1C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</w:t>
            </w:r>
            <w:r w:rsidR="00A20644" w:rsidRPr="002C3E9B">
              <w:rPr>
                <w:lang w:val="en-GB"/>
              </w:rPr>
              <w:t xml:space="preserve"> </w:t>
            </w:r>
            <w:r w:rsidR="00FE78F3">
              <w:rPr>
                <w:lang w:val="en-GB"/>
              </w:rPr>
              <w:t>approved</w:t>
            </w:r>
            <w:r>
              <w:rPr>
                <w:lang w:val="en-GB"/>
              </w:rPr>
              <w:t xml:space="preserve"> by</w:t>
            </w:r>
            <w:r w:rsidR="00CF6F29"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891E1C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891E1C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1591E8C1" w:rsidR="00A20644" w:rsidRPr="002C3E9B" w:rsidRDefault="00891E1C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2DBC2AEB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21E936BB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101217">
              <w:rPr>
                <w:lang w:val="en-GB"/>
              </w:rPr>
              <w:t>Ma</w:t>
            </w:r>
            <w:r w:rsidR="00C30F36">
              <w:rPr>
                <w:lang w:val="en-GB"/>
              </w:rPr>
              <w:t>i</w:t>
            </w:r>
            <w:r w:rsidR="00564C30">
              <w:rPr>
                <w:lang w:val="en-GB"/>
              </w:rPr>
              <w:t xml:space="preserve"> </w:t>
            </w:r>
            <w:r w:rsidR="00101217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101217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46A0DFE4" w:rsidR="005B5BB3" w:rsidRPr="007B06D4" w:rsidRDefault="00EE2357" w:rsidP="007B06D4">
            <w:pPr>
              <w:pStyle w:val="Arialboldadresse"/>
              <w:ind w:firstLine="0"/>
              <w:jc w:val="center"/>
              <w:rPr>
                <w:sz w:val="28"/>
                <w:szCs w:val="24"/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Performance</w:t>
            </w:r>
            <w:r w:rsidR="00564C30">
              <w:rPr>
                <w:sz w:val="28"/>
                <w:szCs w:val="24"/>
                <w:lang w:val="en-GB"/>
              </w:rPr>
              <w:t xml:space="preserve"> </w:t>
            </w:r>
            <w:r w:rsidR="00864F11">
              <w:rPr>
                <w:sz w:val="28"/>
                <w:szCs w:val="24"/>
                <w:lang w:val="en-GB"/>
              </w:rPr>
              <w:t>Qualification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104CE0E9" w:rsidR="00493D98" w:rsidRDefault="00493D98" w:rsidP="00276A46">
      <w:pPr>
        <w:pStyle w:val="Arialregularannexe"/>
        <w:rPr>
          <w:lang w:val="en-GB"/>
        </w:rPr>
      </w:pPr>
    </w:p>
    <w:p w14:paraId="3D4F9803" w14:textId="25268555" w:rsidR="00B8460B" w:rsidRPr="004D45CE" w:rsidRDefault="004D45CE" w:rsidP="004D45CE">
      <w:pPr>
        <w:pStyle w:val="Titre1"/>
        <w:rPr>
          <w:lang w:val="en-GB"/>
        </w:rPr>
      </w:pPr>
      <w:r w:rsidRPr="004D45CE">
        <w:rPr>
          <w:lang w:val="en-GB"/>
        </w:rPr>
        <w:t>The operator shall be able to abort the system with a software button 2.3</w:t>
      </w:r>
      <w:r w:rsidR="00F8243D" w:rsidRPr="004D45CE">
        <w:rPr>
          <w:lang w:val="en-GB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67608" w:rsidRPr="007D32C9" w14:paraId="6ACAF1CD" w14:textId="17B3742A" w:rsidTr="00FB45D6">
        <w:tc>
          <w:tcPr>
            <w:tcW w:w="793" w:type="dxa"/>
            <w:shd w:val="clear" w:color="auto" w:fill="F7CAAC" w:themeFill="accent2" w:themeFillTint="66"/>
          </w:tcPr>
          <w:p w14:paraId="5C9E9B5E" w14:textId="646186ED" w:rsidR="00367608" w:rsidRPr="007D32C9" w:rsidRDefault="00AD2522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</w:t>
            </w:r>
            <w:r w:rsidR="00367608">
              <w:rPr>
                <w:b/>
                <w:bCs/>
                <w:lang w:val="en-GB"/>
              </w:rPr>
              <w:t>Q</w:t>
            </w:r>
            <w:r w:rsidR="00367608"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BBB4821" w14:textId="37D96625" w:rsidR="00367608" w:rsidRPr="007D32C9" w:rsidRDefault="008461ED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PackML command </w:t>
            </w:r>
            <w:r w:rsidR="009652EA">
              <w:rPr>
                <w:b/>
                <w:bCs/>
                <w:lang w:val="en-GB"/>
              </w:rPr>
              <w:t>Abort</w:t>
            </w:r>
          </w:p>
        </w:tc>
      </w:tr>
      <w:tr w:rsidR="00367608" w:rsidRPr="008B6AE4" w14:paraId="197AABA9" w14:textId="264042D3" w:rsidTr="00FB45D6">
        <w:tc>
          <w:tcPr>
            <w:tcW w:w="793" w:type="dxa"/>
          </w:tcPr>
          <w:p w14:paraId="567B5C5F" w14:textId="45E450B9" w:rsidR="00367608" w:rsidRDefault="00367608" w:rsidP="000A3A9A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700" w:type="dxa"/>
          </w:tcPr>
          <w:p w14:paraId="3B572AB0" w14:textId="5A573ABC" w:rsidR="00276438" w:rsidRDefault="001F5885" w:rsidP="005009F9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From any state (except clear/clearing/starting)</w:t>
            </w:r>
            <w:r w:rsidR="00385AE8">
              <w:rPr>
                <w:lang w:val="en-GB"/>
              </w:rPr>
              <w:t xml:space="preserve"> </w:t>
            </w:r>
            <w:r w:rsidR="00D73419">
              <w:rPr>
                <w:lang w:val="en-GB"/>
              </w:rPr>
              <w:t>abort</w:t>
            </w:r>
            <w:r w:rsidR="00385AE8">
              <w:rPr>
                <w:lang w:val="en-GB"/>
              </w:rPr>
              <w:t xml:space="preserve"> is pressed.</w:t>
            </w:r>
          </w:p>
          <w:p w14:paraId="44E6BDEC" w14:textId="58975327" w:rsidR="00367608" w:rsidRDefault="00385AE8" w:rsidP="005009F9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>The initial state is</w:t>
            </w:r>
            <w:r w:rsidR="005F5AAB">
              <w:rPr>
                <w:lang w:val="en-GB"/>
              </w:rPr>
              <w:t>:</w:t>
            </w:r>
          </w:p>
          <w:p w14:paraId="15D2DA7D" w14:textId="77777777" w:rsidR="00385AE8" w:rsidRDefault="00385AE8" w:rsidP="005009F9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An alarm is raised (y/n)</w:t>
            </w:r>
            <w:r w:rsidR="005F5AAB">
              <w:rPr>
                <w:lang w:val="en-GB"/>
              </w:rPr>
              <w:t>:</w:t>
            </w:r>
          </w:p>
          <w:p w14:paraId="559392FC" w14:textId="12C548A5" w:rsidR="00367608" w:rsidRPr="00385AE8" w:rsidRDefault="00385AE8" w:rsidP="005009F9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>The final state is:</w:t>
            </w:r>
            <w:r w:rsidR="004F315B">
              <w:rPr>
                <w:lang w:val="en-GB"/>
              </w:rPr>
              <w:t xml:space="preserve"> </w:t>
            </w:r>
          </w:p>
        </w:tc>
      </w:tr>
    </w:tbl>
    <w:p w14:paraId="7EEFE5C0" w14:textId="0B1AA164" w:rsidR="002E56FB" w:rsidRPr="002E56FB" w:rsidRDefault="004D45CE" w:rsidP="003F1DD6">
      <w:pPr>
        <w:pStyle w:val="Titre1"/>
        <w:rPr>
          <w:lang w:val="en-GB"/>
        </w:rPr>
      </w:pPr>
      <w:bookmarkStart w:id="0" w:name="_Hlk100669390"/>
      <w:r w:rsidRPr="004D45CE">
        <w:rPr>
          <w:lang w:val="en-GB"/>
        </w:rPr>
        <w:lastRenderedPageBreak/>
        <w:t xml:space="preserve">The operator shall be able to </w:t>
      </w:r>
      <w:r w:rsidR="00C46132">
        <w:rPr>
          <w:lang w:val="en-GB"/>
        </w:rPr>
        <w:t>stop</w:t>
      </w:r>
      <w:r w:rsidRPr="004D45CE">
        <w:rPr>
          <w:lang w:val="en-GB"/>
        </w:rPr>
        <w:t xml:space="preserve"> the system with a software button</w:t>
      </w:r>
      <w:r>
        <w:rPr>
          <w:lang w:val="en-GB"/>
        </w:rPr>
        <w:t xml:space="preserve"> 2.</w:t>
      </w:r>
      <w:r w:rsidR="00C46132">
        <w:rPr>
          <w:lang w:val="en-GB"/>
        </w:rPr>
        <w:t>2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2E56FB" w:rsidRPr="007D32C9" w14:paraId="10EA0202" w14:textId="77777777" w:rsidTr="00765BA6">
        <w:tc>
          <w:tcPr>
            <w:tcW w:w="793" w:type="dxa"/>
            <w:shd w:val="clear" w:color="auto" w:fill="F7CAAC" w:themeFill="accent2" w:themeFillTint="66"/>
          </w:tcPr>
          <w:bookmarkEnd w:id="0"/>
          <w:p w14:paraId="544DE977" w14:textId="77777777" w:rsidR="002E56FB" w:rsidRPr="007D32C9" w:rsidRDefault="002E56FB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C0257AA" w14:textId="4120E313" w:rsidR="002E56FB" w:rsidRPr="007D32C9" w:rsidRDefault="002E56FB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PackML command Stop</w:t>
            </w:r>
          </w:p>
        </w:tc>
      </w:tr>
      <w:tr w:rsidR="002E56FB" w:rsidRPr="008B6AE4" w14:paraId="4C030D31" w14:textId="77777777" w:rsidTr="00765BA6">
        <w:tc>
          <w:tcPr>
            <w:tcW w:w="793" w:type="dxa"/>
          </w:tcPr>
          <w:p w14:paraId="7C5BB3C1" w14:textId="0B248CA1" w:rsidR="002E56FB" w:rsidRDefault="00C55D3C" w:rsidP="00765BA6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700" w:type="dxa"/>
          </w:tcPr>
          <w:p w14:paraId="650BF9AF" w14:textId="72944346" w:rsidR="002E56FB" w:rsidRDefault="002E56FB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From </w:t>
            </w:r>
            <w:r w:rsidR="00144F7A">
              <w:rPr>
                <w:lang w:val="en-GB"/>
              </w:rPr>
              <w:t>idle state a Stop command is set by operator</w:t>
            </w:r>
            <w:r>
              <w:rPr>
                <w:lang w:val="en-GB"/>
              </w:rPr>
              <w:t>.</w:t>
            </w:r>
          </w:p>
          <w:p w14:paraId="1776911C" w14:textId="77777777" w:rsidR="002E56FB" w:rsidRDefault="002E56FB" w:rsidP="00765BA6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>The initial state is:</w:t>
            </w:r>
          </w:p>
          <w:p w14:paraId="3AA98D2E" w14:textId="77777777" w:rsidR="002E56FB" w:rsidRDefault="002E56FB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An alarm is raised (y/n):</w:t>
            </w:r>
          </w:p>
          <w:p w14:paraId="1599E56C" w14:textId="77777777" w:rsidR="002E56FB" w:rsidRPr="00385AE8" w:rsidRDefault="002E56FB" w:rsidP="00765BA6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 xml:space="preserve">The final state is: </w:t>
            </w:r>
          </w:p>
        </w:tc>
      </w:tr>
    </w:tbl>
    <w:p w14:paraId="205F30C2" w14:textId="6B4A1B33" w:rsidR="008316A4" w:rsidRDefault="008316A4">
      <w:pPr>
        <w:pStyle w:val="Default"/>
        <w:rPr>
          <w:lang w:val="en-GB"/>
        </w:rPr>
      </w:pPr>
    </w:p>
    <w:p w14:paraId="30C8F2E7" w14:textId="42C22F65" w:rsidR="003F1DD6" w:rsidRPr="003F1DD6" w:rsidRDefault="00610886" w:rsidP="003F1DD6">
      <w:pPr>
        <w:pStyle w:val="Titre1"/>
        <w:rPr>
          <w:lang w:val="en-GB"/>
        </w:rPr>
      </w:pPr>
      <w:r w:rsidRPr="00610886">
        <w:rPr>
          <w:lang w:val="en-GB"/>
        </w:rPr>
        <w:t xml:space="preserve">There is an alarm to signal that the door is open. </w:t>
      </w:r>
      <w:r w:rsidR="003F1DD6" w:rsidRPr="003F1DD6">
        <w:rPr>
          <w:lang w:val="en-GB"/>
        </w:rPr>
        <w:t>2.</w:t>
      </w:r>
      <w:r>
        <w:rPr>
          <w:lang w:val="en-GB"/>
        </w:rPr>
        <w:t>6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F1DD6" w:rsidRPr="007D32C9" w14:paraId="232029A9" w14:textId="77777777" w:rsidTr="00765BA6">
        <w:tc>
          <w:tcPr>
            <w:tcW w:w="793" w:type="dxa"/>
            <w:shd w:val="clear" w:color="auto" w:fill="F7CAAC" w:themeFill="accent2" w:themeFillTint="66"/>
          </w:tcPr>
          <w:p w14:paraId="281B498F" w14:textId="77777777" w:rsidR="003F1DD6" w:rsidRPr="007D32C9" w:rsidRDefault="003F1DD6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39E1B66C" w14:textId="77777777" w:rsidR="003F1DD6" w:rsidRPr="007D32C9" w:rsidRDefault="003F1DD6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PackML command Stop</w:t>
            </w:r>
          </w:p>
        </w:tc>
      </w:tr>
      <w:tr w:rsidR="003F1DD6" w:rsidRPr="008B6AE4" w14:paraId="1CAE0CFB" w14:textId="77777777" w:rsidTr="00765BA6">
        <w:tc>
          <w:tcPr>
            <w:tcW w:w="793" w:type="dxa"/>
          </w:tcPr>
          <w:p w14:paraId="23EB0114" w14:textId="1BC1E1A0" w:rsidR="003F1DD6" w:rsidRDefault="00C55D3C" w:rsidP="00765BA6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700" w:type="dxa"/>
          </w:tcPr>
          <w:p w14:paraId="09951717" w14:textId="270230E0" w:rsidR="003F1DD6" w:rsidRDefault="003F1DD6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From </w:t>
            </w:r>
            <w:r w:rsidR="00610886">
              <w:rPr>
                <w:lang w:val="en-GB"/>
              </w:rPr>
              <w:t>any state the door is open</w:t>
            </w:r>
            <w:r>
              <w:rPr>
                <w:lang w:val="en-GB"/>
              </w:rPr>
              <w:t>.</w:t>
            </w:r>
          </w:p>
          <w:p w14:paraId="37A37106" w14:textId="77777777" w:rsidR="003F1DD6" w:rsidRDefault="003F1DD6" w:rsidP="00765BA6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>The initial state is:</w:t>
            </w:r>
          </w:p>
          <w:p w14:paraId="1433B857" w14:textId="77777777" w:rsidR="003F1DD6" w:rsidRDefault="003F1DD6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An alarm is raised (y/n):</w:t>
            </w:r>
          </w:p>
          <w:p w14:paraId="1F33AE2F" w14:textId="77777777" w:rsidR="003F1DD6" w:rsidRPr="00385AE8" w:rsidRDefault="003F1DD6" w:rsidP="00765BA6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 xml:space="preserve">The final state is: </w:t>
            </w:r>
          </w:p>
        </w:tc>
      </w:tr>
    </w:tbl>
    <w:p w14:paraId="15026545" w14:textId="77777777" w:rsidR="003F1DD6" w:rsidRPr="003F5B23" w:rsidRDefault="003F1DD6">
      <w:pPr>
        <w:pStyle w:val="Default"/>
        <w:rPr>
          <w:lang w:val="en-GB"/>
        </w:rPr>
      </w:pPr>
    </w:p>
    <w:p w14:paraId="7EDE41A3" w14:textId="52B6458D" w:rsidR="008316A4" w:rsidRPr="008316A4" w:rsidRDefault="001475EA" w:rsidP="008316A4">
      <w:pPr>
        <w:pStyle w:val="Titre1"/>
        <w:rPr>
          <w:lang w:val="en-GB"/>
        </w:rPr>
      </w:pPr>
      <w:r>
        <w:rPr>
          <w:lang w:val="en-GB"/>
        </w:rPr>
        <w:t>Bonus</w:t>
      </w:r>
      <w:r w:rsidR="004E2FE6">
        <w:rPr>
          <w:lang w:val="en-GB"/>
        </w:rPr>
        <w:t>…</w:t>
      </w:r>
      <w:r w:rsidR="008D541A">
        <w:rPr>
          <w:lang w:val="en-GB"/>
        </w:rPr>
        <w:t xml:space="preserve"> </w:t>
      </w:r>
      <w:r w:rsidR="00886C14" w:rsidRPr="00886C14">
        <w:rPr>
          <w:lang w:val="en-GB"/>
        </w:rPr>
        <w:t>The operator shall be able to hold the system</w:t>
      </w:r>
      <w:r w:rsidR="008316A4" w:rsidRPr="008316A4">
        <w:rPr>
          <w:lang w:val="en-GB"/>
        </w:rPr>
        <w:t xml:space="preserve">. </w:t>
      </w:r>
      <w:r w:rsidR="004E2FE6">
        <w:rPr>
          <w:lang w:val="en-GB"/>
        </w:rPr>
        <w:t>3.1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5009F9" w:rsidRPr="007D32C9" w14:paraId="24270EFE" w14:textId="77777777" w:rsidTr="0015516D">
        <w:tc>
          <w:tcPr>
            <w:tcW w:w="793" w:type="dxa"/>
            <w:shd w:val="clear" w:color="auto" w:fill="F7CAAC" w:themeFill="accent2" w:themeFillTint="66"/>
          </w:tcPr>
          <w:p w14:paraId="54D47FCB" w14:textId="77777777" w:rsidR="005009F9" w:rsidRPr="007D32C9" w:rsidRDefault="005009F9" w:rsidP="0015516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77376B94" w14:textId="092A4EAD" w:rsidR="005009F9" w:rsidRPr="007D32C9" w:rsidRDefault="005009F9" w:rsidP="0015516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Check Hold</w:t>
            </w:r>
          </w:p>
        </w:tc>
      </w:tr>
      <w:tr w:rsidR="008316A4" w:rsidRPr="008B6AE4" w14:paraId="2A358204" w14:textId="77777777" w:rsidTr="0015516D">
        <w:tc>
          <w:tcPr>
            <w:tcW w:w="793" w:type="dxa"/>
          </w:tcPr>
          <w:p w14:paraId="00AEEAAF" w14:textId="361C8BE3" w:rsidR="008316A4" w:rsidRDefault="00C55D3C" w:rsidP="0015516D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700" w:type="dxa"/>
          </w:tcPr>
          <w:p w14:paraId="516DF0C6" w14:textId="77777777" w:rsid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>While the robot is in Execute state, the operator presses the Hold button.</w:t>
            </w:r>
          </w:p>
          <w:p w14:paraId="01BAB46D" w14:textId="77777777" w:rsid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>The final state of the display is:</w:t>
            </w:r>
          </w:p>
          <w:p w14:paraId="72A86607" w14:textId="77777777" w:rsidR="008316A4" w:rsidRDefault="008316A4" w:rsidP="0015516D">
            <w:pPr>
              <w:rPr>
                <w:lang w:val="en-GB"/>
              </w:rPr>
            </w:pPr>
          </w:p>
          <w:p w14:paraId="415F0FBC" w14:textId="1EB208A7" w:rsidR="008316A4" w:rsidRDefault="005C1BBD" w:rsidP="0015516D">
            <w:pPr>
              <w:rPr>
                <w:lang w:val="en-GB"/>
              </w:rPr>
            </w:pPr>
            <w:r>
              <w:rPr>
                <w:lang w:val="en-GB"/>
              </w:rPr>
              <w:t>The robot is still in motion (y/n)</w:t>
            </w:r>
            <w:r w:rsidR="008316A4">
              <w:rPr>
                <w:lang w:val="en-GB"/>
              </w:rPr>
              <w:t>:</w:t>
            </w:r>
          </w:p>
          <w:p w14:paraId="31405200" w14:textId="3C07D47F" w:rsidR="008316A4" w:rsidRP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  <w:p w14:paraId="0B969096" w14:textId="77777777" w:rsidR="008316A4" w:rsidRPr="00104C5E" w:rsidRDefault="008316A4" w:rsidP="0015516D">
            <w:pPr>
              <w:rPr>
                <w:b/>
                <w:bCs/>
                <w:lang w:val="en-GB"/>
              </w:rPr>
            </w:pPr>
          </w:p>
        </w:tc>
      </w:tr>
      <w:tr w:rsidR="005009F9" w:rsidRPr="008B6AE4" w14:paraId="57019685" w14:textId="77777777" w:rsidTr="0015516D">
        <w:tc>
          <w:tcPr>
            <w:tcW w:w="793" w:type="dxa"/>
          </w:tcPr>
          <w:p w14:paraId="0976F46D" w14:textId="316F29CA" w:rsidR="005009F9" w:rsidRDefault="00C55D3C" w:rsidP="0015516D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700" w:type="dxa"/>
          </w:tcPr>
          <w:p w14:paraId="0C1A91CA" w14:textId="4FDF882A" w:rsid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>While the robot is in Held state, the operator presses the Hold button again.</w:t>
            </w:r>
          </w:p>
          <w:p w14:paraId="5032C9AD" w14:textId="73FF01BE" w:rsid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>The final state of the display is:</w:t>
            </w:r>
          </w:p>
          <w:p w14:paraId="18F2DB06" w14:textId="7B5160B3" w:rsidR="008316A4" w:rsidRDefault="008316A4" w:rsidP="0015516D">
            <w:pPr>
              <w:rPr>
                <w:lang w:val="en-GB"/>
              </w:rPr>
            </w:pPr>
          </w:p>
          <w:p w14:paraId="7BF7A165" w14:textId="7567FAF0" w:rsid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9400A2">
              <w:rPr>
                <w:lang w:val="en-GB"/>
              </w:rPr>
              <w:t>robo</w:t>
            </w:r>
            <w:r w:rsidR="004E2FE6">
              <w:rPr>
                <w:lang w:val="en-GB"/>
              </w:rPr>
              <w:t>t executes the next movement (y/n)</w:t>
            </w:r>
            <w:r>
              <w:rPr>
                <w:lang w:val="en-GB"/>
              </w:rPr>
              <w:t>:</w:t>
            </w:r>
          </w:p>
          <w:p w14:paraId="3D8AEB49" w14:textId="51290D44" w:rsidR="008316A4" w:rsidRPr="008316A4" w:rsidRDefault="008316A4" w:rsidP="0015516D">
            <w:pPr>
              <w:rPr>
                <w:lang w:val="en-GB"/>
              </w:rPr>
            </w:pPr>
            <w:r>
              <w:rPr>
                <w:lang w:val="en-GB"/>
              </w:rPr>
              <w:t>:</w:t>
            </w:r>
          </w:p>
          <w:p w14:paraId="7BA3D3CF" w14:textId="77777777" w:rsidR="005009F9" w:rsidRPr="00104C5E" w:rsidRDefault="005009F9" w:rsidP="0015516D">
            <w:pPr>
              <w:rPr>
                <w:b/>
                <w:bCs/>
                <w:lang w:val="en-GB"/>
              </w:rPr>
            </w:pPr>
          </w:p>
        </w:tc>
      </w:tr>
    </w:tbl>
    <w:p w14:paraId="7F59C371" w14:textId="535B70F7" w:rsidR="00876489" w:rsidRPr="00876489" w:rsidRDefault="000B5E2C" w:rsidP="00876489">
      <w:pPr>
        <w:pStyle w:val="Titre1"/>
        <w:rPr>
          <w:lang w:val="en-GB"/>
        </w:rPr>
      </w:pPr>
      <w:r w:rsidRPr="000B5E2C">
        <w:rPr>
          <w:lang w:val="en-GB"/>
        </w:rPr>
        <w:t>The robot shall be able to pick a part depending on its position on station three (3) and move it in front of a sensor on station four (4).</w:t>
      </w:r>
      <w:r>
        <w:rPr>
          <w:lang w:val="en-GB"/>
        </w:rPr>
        <w:t xml:space="preserve"> 5.1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876489" w:rsidRPr="007D32C9" w14:paraId="0FACBA58" w14:textId="77777777" w:rsidTr="0015516D">
        <w:tc>
          <w:tcPr>
            <w:tcW w:w="793" w:type="dxa"/>
            <w:shd w:val="clear" w:color="auto" w:fill="F7CAAC" w:themeFill="accent2" w:themeFillTint="66"/>
          </w:tcPr>
          <w:p w14:paraId="31ABC68E" w14:textId="77777777" w:rsidR="00876489" w:rsidRPr="007D32C9" w:rsidRDefault="00876489" w:rsidP="0015516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25ECFCD8" w14:textId="68C7B23F" w:rsidR="00876489" w:rsidRPr="007D32C9" w:rsidRDefault="00876489" w:rsidP="0015516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Check </w:t>
            </w:r>
            <w:r w:rsidR="00BB2B92">
              <w:rPr>
                <w:b/>
                <w:bCs/>
                <w:lang w:val="en-GB"/>
              </w:rPr>
              <w:t>Completing</w:t>
            </w:r>
          </w:p>
        </w:tc>
      </w:tr>
      <w:tr w:rsidR="00876489" w:rsidRPr="00C30F36" w14:paraId="12758F6C" w14:textId="77777777" w:rsidTr="0015516D">
        <w:tc>
          <w:tcPr>
            <w:tcW w:w="793" w:type="dxa"/>
          </w:tcPr>
          <w:p w14:paraId="70758D92" w14:textId="6C589320" w:rsidR="00876489" w:rsidRDefault="007D0CDF" w:rsidP="0015516D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8700" w:type="dxa"/>
          </w:tcPr>
          <w:p w14:paraId="138AA08C" w14:textId="7F009F6C" w:rsidR="00830B99" w:rsidRDefault="00830B99" w:rsidP="0015516D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There are </w:t>
            </w:r>
            <w:r w:rsidR="001E0D05">
              <w:rPr>
                <w:lang w:val="en-GB"/>
              </w:rPr>
              <w:t>three (3) parts in station three (3)</w:t>
            </w:r>
          </w:p>
          <w:p w14:paraId="68621E2C" w14:textId="41F29D55" w:rsidR="00876489" w:rsidRDefault="007E0D01" w:rsidP="0015516D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is placed in idle state.</w:t>
            </w:r>
          </w:p>
          <w:p w14:paraId="596EFD0C" w14:textId="5EC578C9" w:rsidR="007E0D01" w:rsidRDefault="007E0D01" w:rsidP="0015516D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state </w:t>
            </w:r>
            <w:r w:rsidR="009173C7">
              <w:rPr>
                <w:lang w:val="en-GB"/>
              </w:rPr>
              <w:t>in HMI is:</w:t>
            </w:r>
          </w:p>
          <w:p w14:paraId="74613FB2" w14:textId="77777777" w:rsidR="00876489" w:rsidRDefault="009173C7" w:rsidP="00C96863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press the </w:t>
            </w:r>
            <w:r w:rsidR="0037766F">
              <w:rPr>
                <w:lang w:val="en-GB"/>
              </w:rPr>
              <w:t>start button.</w:t>
            </w:r>
          </w:p>
          <w:p w14:paraId="598C4C86" w14:textId="3AA8A1F0" w:rsidR="0037766F" w:rsidRDefault="0037766F" w:rsidP="00C96863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take</w:t>
            </w:r>
            <w:r w:rsidR="00D0065D">
              <w:rPr>
                <w:lang w:val="en-GB"/>
              </w:rPr>
              <w:t>s</w:t>
            </w:r>
            <w:r>
              <w:rPr>
                <w:lang w:val="en-GB"/>
              </w:rPr>
              <w:t xml:space="preserve"> one part in station </w:t>
            </w:r>
            <w:r w:rsidR="00732EC9">
              <w:rPr>
                <w:lang w:val="en-GB"/>
              </w:rPr>
              <w:t>three</w:t>
            </w:r>
            <w:r>
              <w:rPr>
                <w:lang w:val="en-GB"/>
              </w:rPr>
              <w:t xml:space="preserve"> (</w:t>
            </w:r>
            <w:r w:rsidR="00732EC9">
              <w:rPr>
                <w:lang w:val="en-GB"/>
              </w:rPr>
              <w:t>3</w:t>
            </w:r>
            <w:r>
              <w:rPr>
                <w:lang w:val="en-GB"/>
              </w:rPr>
              <w:t>) (y</w:t>
            </w:r>
            <w:r w:rsidR="00D0065D">
              <w:rPr>
                <w:lang w:val="en-GB"/>
              </w:rPr>
              <w:t>/n</w:t>
            </w:r>
            <w:r>
              <w:rPr>
                <w:lang w:val="en-GB"/>
              </w:rPr>
              <w:t>)</w:t>
            </w:r>
          </w:p>
          <w:p w14:paraId="2008F396" w14:textId="247F5B8F" w:rsidR="00D0065D" w:rsidRPr="00C96863" w:rsidRDefault="00732EC9" w:rsidP="00C96863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goes to place the part on front of sensor in station (4)</w:t>
            </w:r>
          </w:p>
        </w:tc>
      </w:tr>
    </w:tbl>
    <w:p w14:paraId="615685A6" w14:textId="321B79C1" w:rsidR="00E821D3" w:rsidRPr="00E821D3" w:rsidRDefault="002313D4" w:rsidP="00E821D3">
      <w:pPr>
        <w:pStyle w:val="Titre1"/>
        <w:rPr>
          <w:lang w:val="en-GB"/>
        </w:rPr>
      </w:pPr>
      <w:r w:rsidRPr="002313D4">
        <w:rPr>
          <w:lang w:val="en-GB"/>
        </w:rPr>
        <w:lastRenderedPageBreak/>
        <w:t>The darkest part which must be unique in station three in any position must be placed in the centre of station four (4).</w:t>
      </w:r>
      <w:r w:rsidR="00E821D3" w:rsidRPr="00E821D3">
        <w:rPr>
          <w:lang w:val="en-GB"/>
        </w:rPr>
        <w:t>5.</w:t>
      </w:r>
      <w:r w:rsidR="00F3511B">
        <w:rPr>
          <w:lang w:val="en-GB"/>
        </w:rPr>
        <w:t>2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E821D3" w:rsidRPr="007D32C9" w14:paraId="69DAD646" w14:textId="77777777" w:rsidTr="00765BA6">
        <w:tc>
          <w:tcPr>
            <w:tcW w:w="793" w:type="dxa"/>
            <w:shd w:val="clear" w:color="auto" w:fill="F7CAAC" w:themeFill="accent2" w:themeFillTint="66"/>
          </w:tcPr>
          <w:p w14:paraId="4F521D44" w14:textId="77777777" w:rsidR="00E821D3" w:rsidRPr="007D32C9" w:rsidRDefault="00E821D3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1C39A0CF" w14:textId="77777777" w:rsidR="00E821D3" w:rsidRPr="007D32C9" w:rsidRDefault="00E821D3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Check Completing</w:t>
            </w:r>
          </w:p>
        </w:tc>
      </w:tr>
      <w:tr w:rsidR="00E821D3" w:rsidRPr="00C30F36" w14:paraId="630747B1" w14:textId="77777777" w:rsidTr="00765BA6">
        <w:tc>
          <w:tcPr>
            <w:tcW w:w="793" w:type="dxa"/>
          </w:tcPr>
          <w:p w14:paraId="0B5B3AA9" w14:textId="5C86C746" w:rsidR="00E821D3" w:rsidRDefault="00C55D3C" w:rsidP="00765BA6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8700" w:type="dxa"/>
          </w:tcPr>
          <w:p w14:paraId="45E62934" w14:textId="77777777" w:rsidR="00E821D3" w:rsidRDefault="00E821D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There are three (3) parts in station three (3)</w:t>
            </w:r>
          </w:p>
          <w:p w14:paraId="29C7987E" w14:textId="77777777" w:rsidR="00E821D3" w:rsidRDefault="00E821D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is placed in idle state.</w:t>
            </w:r>
          </w:p>
          <w:p w14:paraId="6931E320" w14:textId="77777777" w:rsidR="00E821D3" w:rsidRDefault="00E821D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state in HMI is:</w:t>
            </w:r>
          </w:p>
          <w:p w14:paraId="39E33C29" w14:textId="4C2F026C" w:rsidR="00E821D3" w:rsidRDefault="00E821D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</w:t>
            </w:r>
            <w:r w:rsidR="008B2960">
              <w:rPr>
                <w:lang w:val="en-GB"/>
              </w:rPr>
              <w:t>presses</w:t>
            </w:r>
            <w:r>
              <w:rPr>
                <w:lang w:val="en-GB"/>
              </w:rPr>
              <w:t xml:space="preserve"> the start button.</w:t>
            </w:r>
          </w:p>
          <w:p w14:paraId="5D87BC32" w14:textId="547E7626" w:rsidR="00E821D3" w:rsidRDefault="00E821D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takes </w:t>
            </w:r>
            <w:r w:rsidR="008B2960">
              <w:rPr>
                <w:lang w:val="en-GB"/>
              </w:rPr>
              <w:t xml:space="preserve">the </w:t>
            </w:r>
            <w:r w:rsidR="002313D4" w:rsidRPr="00CC4DB9">
              <w:rPr>
                <w:b/>
                <w:bCs/>
                <w:lang w:val="en-GB"/>
              </w:rPr>
              <w:t>first</w:t>
            </w:r>
            <w:r>
              <w:rPr>
                <w:lang w:val="en-GB"/>
              </w:rPr>
              <w:t xml:space="preserve"> part in station three (3) (y/n)</w:t>
            </w:r>
          </w:p>
          <w:p w14:paraId="69215837" w14:textId="77777777" w:rsidR="00E821D3" w:rsidRDefault="00E821D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goes to place the part on front of sensor in station (4)</w:t>
            </w:r>
          </w:p>
          <w:p w14:paraId="3B4BB90F" w14:textId="3A940BCA" w:rsidR="007A2FCE" w:rsidRPr="00C96863" w:rsidRDefault="00D35F03" w:rsidP="00CC4DB9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8B2960">
              <w:rPr>
                <w:lang w:val="en-GB"/>
              </w:rPr>
              <w:t>places</w:t>
            </w:r>
            <w:r>
              <w:rPr>
                <w:lang w:val="en-GB"/>
              </w:rPr>
              <w:t xml:space="preserve"> the part in</w:t>
            </w:r>
            <w:r w:rsidR="00CE6A98">
              <w:rPr>
                <w:lang w:val="en-GB"/>
              </w:rPr>
              <w:t xml:space="preserve"> station four (4)</w:t>
            </w:r>
          </w:p>
        </w:tc>
      </w:tr>
      <w:tr w:rsidR="007D0CDF" w:rsidRPr="00C30F36" w14:paraId="0E368810" w14:textId="77777777" w:rsidTr="00765BA6">
        <w:tc>
          <w:tcPr>
            <w:tcW w:w="793" w:type="dxa"/>
          </w:tcPr>
          <w:p w14:paraId="1B790EAB" w14:textId="609B3808" w:rsidR="007D0CDF" w:rsidRDefault="007D0CDF" w:rsidP="00765BA6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8700" w:type="dxa"/>
          </w:tcPr>
          <w:p w14:paraId="2CD115FC" w14:textId="77777777" w:rsidR="007D0CDF" w:rsidRDefault="007D0CDF" w:rsidP="007D0CDF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takes the </w:t>
            </w:r>
            <w:r w:rsidRPr="00CC4DB9">
              <w:rPr>
                <w:b/>
                <w:bCs/>
                <w:lang w:val="en-GB"/>
              </w:rPr>
              <w:t>second</w:t>
            </w:r>
            <w:r>
              <w:rPr>
                <w:lang w:val="en-GB"/>
              </w:rPr>
              <w:t xml:space="preserve"> part in station three (3) (y/n)</w:t>
            </w:r>
          </w:p>
          <w:p w14:paraId="6C4521B0" w14:textId="77777777" w:rsidR="007D0CDF" w:rsidRDefault="007D0CDF" w:rsidP="007D0CDF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goes to place the part on front of sensor in station (4)</w:t>
            </w:r>
          </w:p>
          <w:p w14:paraId="0E3479EF" w14:textId="0DDE659F" w:rsidR="007D0CDF" w:rsidRDefault="007D0CD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places the part in station four (4)</w:t>
            </w:r>
          </w:p>
        </w:tc>
      </w:tr>
      <w:tr w:rsidR="007D0CDF" w:rsidRPr="00C30F36" w14:paraId="76DE79EF" w14:textId="77777777" w:rsidTr="00765BA6">
        <w:tc>
          <w:tcPr>
            <w:tcW w:w="793" w:type="dxa"/>
          </w:tcPr>
          <w:p w14:paraId="2E236982" w14:textId="3DC173E2" w:rsidR="007D0CDF" w:rsidRDefault="007D0CDF" w:rsidP="00765BA6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8700" w:type="dxa"/>
          </w:tcPr>
          <w:p w14:paraId="128CBE78" w14:textId="77777777" w:rsidR="007D0CDF" w:rsidRDefault="007D0CDF" w:rsidP="007D0CDF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robot takes the </w:t>
            </w:r>
            <w:r w:rsidRPr="00CC4DB9">
              <w:rPr>
                <w:b/>
                <w:bCs/>
                <w:lang w:val="en-GB"/>
              </w:rPr>
              <w:t>third</w:t>
            </w:r>
            <w:r>
              <w:rPr>
                <w:lang w:val="en-GB"/>
              </w:rPr>
              <w:t xml:space="preserve"> part in station three (3) (y/n)</w:t>
            </w:r>
          </w:p>
          <w:p w14:paraId="3C73CB40" w14:textId="77777777" w:rsidR="007D0CDF" w:rsidRDefault="007D0CDF" w:rsidP="007D0CDF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goes to place the part on front of sensor in station (4)</w:t>
            </w:r>
          </w:p>
          <w:p w14:paraId="1F937439" w14:textId="396E871F" w:rsidR="007D0CDF" w:rsidRDefault="007D0CD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places the part in station four (4)</w:t>
            </w:r>
          </w:p>
        </w:tc>
      </w:tr>
      <w:tr w:rsidR="007D0CDF" w:rsidRPr="00C30F36" w14:paraId="526CEDE4" w14:textId="77777777" w:rsidTr="00765BA6">
        <w:tc>
          <w:tcPr>
            <w:tcW w:w="793" w:type="dxa"/>
          </w:tcPr>
          <w:p w14:paraId="31078F0A" w14:textId="41876AEF" w:rsidR="007D0CDF" w:rsidRDefault="007D0CDF" w:rsidP="00765BA6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8700" w:type="dxa"/>
          </w:tcPr>
          <w:p w14:paraId="0A073AF1" w14:textId="5C952437" w:rsidR="007D0CDF" w:rsidRDefault="007D0CDF" w:rsidP="007D0CDF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darked part is in the centre of station four (4)</w:t>
            </w:r>
          </w:p>
        </w:tc>
      </w:tr>
    </w:tbl>
    <w:p w14:paraId="3A84575D" w14:textId="2A4D9813" w:rsidR="00164F33" w:rsidRPr="00164F33" w:rsidRDefault="00A3518F" w:rsidP="00164F33">
      <w:pPr>
        <w:pStyle w:val="Titre1"/>
        <w:rPr>
          <w:lang w:val="en-GB"/>
        </w:rPr>
      </w:pPr>
      <w:r w:rsidRPr="00A3518F">
        <w:rPr>
          <w:lang w:val="en-GB"/>
        </w:rPr>
        <w:t>If one part is missing to complete station (4), the system should detect it and raise a Stop with event on ST 03. The missing part is completed, and the robot should continue after resetting by taking the completed part.</w:t>
      </w:r>
      <w:r w:rsidR="00A83542">
        <w:rPr>
          <w:lang w:val="en-GB"/>
        </w:rPr>
        <w:t xml:space="preserve"> 5.7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164F33" w:rsidRPr="007D32C9" w14:paraId="53F9BD9D" w14:textId="77777777" w:rsidTr="00765BA6">
        <w:tc>
          <w:tcPr>
            <w:tcW w:w="793" w:type="dxa"/>
            <w:shd w:val="clear" w:color="auto" w:fill="F7CAAC" w:themeFill="accent2" w:themeFillTint="66"/>
          </w:tcPr>
          <w:p w14:paraId="02186959" w14:textId="77777777" w:rsidR="00164F33" w:rsidRPr="007D32C9" w:rsidRDefault="00164F33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7D8E37A5" w14:textId="77777777" w:rsidR="00164F33" w:rsidRPr="007D32C9" w:rsidRDefault="00164F33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Check Completing</w:t>
            </w:r>
          </w:p>
        </w:tc>
      </w:tr>
      <w:tr w:rsidR="00164F33" w:rsidRPr="00C30F36" w14:paraId="54474EFA" w14:textId="77777777" w:rsidTr="00765BA6">
        <w:tc>
          <w:tcPr>
            <w:tcW w:w="793" w:type="dxa"/>
          </w:tcPr>
          <w:p w14:paraId="2EEC0694" w14:textId="20692BD6" w:rsidR="00164F33" w:rsidRDefault="00AC3000" w:rsidP="00765BA6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8700" w:type="dxa"/>
          </w:tcPr>
          <w:p w14:paraId="2FC52DBD" w14:textId="605CFE12" w:rsidR="00164F33" w:rsidRDefault="00A83542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places </w:t>
            </w:r>
            <w:r w:rsidR="00634EE4">
              <w:rPr>
                <w:lang w:val="en-GB"/>
              </w:rPr>
              <w:t>two parts in station three (3). The sensor does not see the missing position</w:t>
            </w:r>
            <w:r w:rsidR="00191BBB">
              <w:rPr>
                <w:lang w:val="en-GB"/>
              </w:rPr>
              <w:t>, that is there is a part on the closest position to the sensor.</w:t>
            </w:r>
          </w:p>
          <w:p w14:paraId="3A787A8F" w14:textId="77777777" w:rsidR="00164F33" w:rsidRDefault="00164F3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is placed in idle state.</w:t>
            </w:r>
          </w:p>
          <w:p w14:paraId="3B02A40E" w14:textId="77777777" w:rsidR="00164F33" w:rsidRDefault="00164F3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state in HMI is:</w:t>
            </w:r>
          </w:p>
          <w:p w14:paraId="6F5C7A56" w14:textId="77777777" w:rsidR="00164F33" w:rsidRDefault="00164F33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operator presses the start button.</w:t>
            </w:r>
          </w:p>
          <w:p w14:paraId="73AD23E7" w14:textId="76726E88" w:rsidR="00164F33" w:rsidRPr="00C96863" w:rsidRDefault="001F6BAD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When the system detects the missing part, an alarm is raised</w:t>
            </w:r>
            <w:r w:rsidR="00C97E52">
              <w:rPr>
                <w:lang w:val="en-GB"/>
              </w:rPr>
              <w:t xml:space="preserve"> with a stop</w:t>
            </w:r>
            <w:r>
              <w:rPr>
                <w:lang w:val="en-GB"/>
              </w:rPr>
              <w:t xml:space="preserve"> </w:t>
            </w:r>
            <w:r w:rsidR="000048AE">
              <w:rPr>
                <w:lang w:val="en-GB"/>
              </w:rPr>
              <w:t>for station 3 (y/n)</w:t>
            </w:r>
          </w:p>
        </w:tc>
      </w:tr>
      <w:tr w:rsidR="000048AE" w:rsidRPr="00C30F36" w14:paraId="3E8629E9" w14:textId="77777777" w:rsidTr="00765BA6">
        <w:tc>
          <w:tcPr>
            <w:tcW w:w="793" w:type="dxa"/>
          </w:tcPr>
          <w:p w14:paraId="68F1C171" w14:textId="77777777" w:rsidR="000048AE" w:rsidRDefault="000048AE" w:rsidP="00765BA6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8700" w:type="dxa"/>
          </w:tcPr>
          <w:p w14:paraId="095468FB" w14:textId="12D66D9B" w:rsidR="000048AE" w:rsidRDefault="000048AE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</w:t>
            </w:r>
            <w:r w:rsidR="0064496C">
              <w:rPr>
                <w:lang w:val="en-GB"/>
              </w:rPr>
              <w:t>completes</w:t>
            </w:r>
            <w:r>
              <w:rPr>
                <w:lang w:val="en-GB"/>
              </w:rPr>
              <w:t xml:space="preserve"> the missing part and if needed, </w:t>
            </w:r>
            <w:r w:rsidR="0064496C">
              <w:rPr>
                <w:lang w:val="en-GB"/>
              </w:rPr>
              <w:t xml:space="preserve">the part left during the </w:t>
            </w:r>
            <w:r w:rsidR="00C97E52">
              <w:rPr>
                <w:lang w:val="en-GB"/>
              </w:rPr>
              <w:t xml:space="preserve">stopped </w:t>
            </w:r>
            <w:r w:rsidR="0064496C">
              <w:rPr>
                <w:lang w:val="en-GB"/>
              </w:rPr>
              <w:t>movement.</w:t>
            </w:r>
          </w:p>
          <w:p w14:paraId="77D86C11" w14:textId="6AF4801C" w:rsidR="00C97E52" w:rsidRDefault="00C97E52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system is restarted </w:t>
            </w:r>
            <w:r w:rsidR="0092200F">
              <w:rPr>
                <w:lang w:val="en-GB"/>
              </w:rPr>
              <w:t>to Execute state.</w:t>
            </w:r>
          </w:p>
          <w:p w14:paraId="306C1C4B" w14:textId="1F07586F" w:rsidR="000048AE" w:rsidRPr="00C96863" w:rsidRDefault="0064496C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system completes successfully station four (4)</w:t>
            </w:r>
          </w:p>
        </w:tc>
      </w:tr>
    </w:tbl>
    <w:p w14:paraId="1FB34CE7" w14:textId="5977A6D1" w:rsidR="00217072" w:rsidRDefault="00217072">
      <w:pPr>
        <w:widowControl/>
        <w:suppressAutoHyphens w:val="0"/>
        <w:rPr>
          <w:rFonts w:asciiTheme="majorHAnsi" w:eastAsiaTheme="majorEastAsia" w:hAnsiTheme="majorHAnsi" w:cs="Mangal"/>
          <w:color w:val="2F5496" w:themeColor="accent1" w:themeShade="BF"/>
          <w:sz w:val="28"/>
          <w:szCs w:val="29"/>
          <w:lang w:val="en-GB"/>
        </w:rPr>
      </w:pPr>
    </w:p>
    <w:sectPr w:rsidR="00217072">
      <w:footerReference w:type="default" r:id="rId8"/>
      <w:headerReference w:type="first" r:id="rId9"/>
      <w:footerReference w:type="first" r:id="rId10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8780" w14:textId="77777777" w:rsidR="00A347A4" w:rsidRDefault="00A347A4">
      <w:r>
        <w:separator/>
      </w:r>
    </w:p>
  </w:endnote>
  <w:endnote w:type="continuationSeparator" w:id="0">
    <w:p w14:paraId="287FCBCC" w14:textId="77777777" w:rsidR="00A347A4" w:rsidRDefault="00A34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42A948E9" w:rsidR="00F513D6" w:rsidRPr="00B535BD" w:rsidRDefault="005D069D" w:rsidP="00101217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d</w:t>
    </w:r>
    <w:r w:rsidR="00101217">
      <w:rPr>
        <w:color w:val="666666"/>
      </w:rPr>
      <w:t>e l’Industrie 23</w:t>
    </w:r>
    <w:r w:rsidR="00F513D6">
      <w:rPr>
        <w:color w:val="666666"/>
      </w:rPr>
      <w:t xml:space="preserve"> • 1950 Sion</w:t>
    </w:r>
  </w:p>
  <w:p w14:paraId="40421DA5" w14:textId="7138DE7C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D06AE" w14:textId="77777777" w:rsidR="00A347A4" w:rsidRDefault="00A347A4">
      <w:r>
        <w:separator/>
      </w:r>
    </w:p>
  </w:footnote>
  <w:footnote w:type="continuationSeparator" w:id="0">
    <w:p w14:paraId="01DDAB40" w14:textId="77777777" w:rsidR="00A347A4" w:rsidRDefault="00A34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C262D610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4017">
    <w:abstractNumId w:val="0"/>
  </w:num>
  <w:num w:numId="2" w16cid:durableId="1632174238">
    <w:abstractNumId w:val="0"/>
    <w:lvlOverride w:ilvl="0">
      <w:startOverride w:val="1"/>
    </w:lvlOverride>
  </w:num>
  <w:num w:numId="3" w16cid:durableId="580219829">
    <w:abstractNumId w:val="0"/>
    <w:lvlOverride w:ilvl="0">
      <w:startOverride w:val="1"/>
    </w:lvlOverride>
  </w:num>
  <w:num w:numId="4" w16cid:durableId="2025090603">
    <w:abstractNumId w:val="0"/>
    <w:lvlOverride w:ilvl="0">
      <w:startOverride w:val="1"/>
    </w:lvlOverride>
  </w:num>
  <w:num w:numId="5" w16cid:durableId="103161364">
    <w:abstractNumId w:val="0"/>
    <w:lvlOverride w:ilvl="0">
      <w:startOverride w:val="1"/>
    </w:lvlOverride>
  </w:num>
  <w:num w:numId="6" w16cid:durableId="2100325736">
    <w:abstractNumId w:val="0"/>
    <w:lvlOverride w:ilvl="0">
      <w:startOverride w:val="1"/>
    </w:lvlOverride>
  </w:num>
  <w:num w:numId="7" w16cid:durableId="1569874448">
    <w:abstractNumId w:val="0"/>
  </w:num>
  <w:num w:numId="8" w16cid:durableId="1552228495">
    <w:abstractNumId w:val="0"/>
    <w:lvlOverride w:ilvl="0">
      <w:startOverride w:val="1"/>
    </w:lvlOverride>
  </w:num>
  <w:num w:numId="9" w16cid:durableId="159279103">
    <w:abstractNumId w:val="0"/>
    <w:lvlOverride w:ilvl="0">
      <w:startOverride w:val="1"/>
    </w:lvlOverride>
  </w:num>
  <w:num w:numId="10" w16cid:durableId="997659552">
    <w:abstractNumId w:val="0"/>
    <w:lvlOverride w:ilvl="0">
      <w:startOverride w:val="1"/>
    </w:lvlOverride>
  </w:num>
  <w:num w:numId="11" w16cid:durableId="399452092">
    <w:abstractNumId w:val="0"/>
    <w:lvlOverride w:ilvl="0">
      <w:startOverride w:val="1"/>
    </w:lvlOverride>
  </w:num>
  <w:num w:numId="12" w16cid:durableId="434909854">
    <w:abstractNumId w:val="0"/>
    <w:lvlOverride w:ilvl="0">
      <w:startOverride w:val="1"/>
    </w:lvlOverride>
  </w:num>
  <w:num w:numId="13" w16cid:durableId="1785149887">
    <w:abstractNumId w:val="0"/>
    <w:lvlOverride w:ilvl="0">
      <w:startOverride w:val="1"/>
    </w:lvlOverride>
  </w:num>
  <w:num w:numId="14" w16cid:durableId="288559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048AE"/>
    <w:rsid w:val="00051BB6"/>
    <w:rsid w:val="000623B8"/>
    <w:rsid w:val="000637E0"/>
    <w:rsid w:val="00083E60"/>
    <w:rsid w:val="0008407C"/>
    <w:rsid w:val="000A3A9A"/>
    <w:rsid w:val="000B1039"/>
    <w:rsid w:val="000B2AD7"/>
    <w:rsid w:val="000B5E2C"/>
    <w:rsid w:val="000C2DD5"/>
    <w:rsid w:val="000D0307"/>
    <w:rsid w:val="000D6F69"/>
    <w:rsid w:val="000F631F"/>
    <w:rsid w:val="001011BA"/>
    <w:rsid w:val="00101217"/>
    <w:rsid w:val="00104C5E"/>
    <w:rsid w:val="001066CB"/>
    <w:rsid w:val="00144F7A"/>
    <w:rsid w:val="00145888"/>
    <w:rsid w:val="00146213"/>
    <w:rsid w:val="001475EA"/>
    <w:rsid w:val="001539D6"/>
    <w:rsid w:val="00164F33"/>
    <w:rsid w:val="00184C71"/>
    <w:rsid w:val="00191BBB"/>
    <w:rsid w:val="001A7A62"/>
    <w:rsid w:val="001B740B"/>
    <w:rsid w:val="001C31EC"/>
    <w:rsid w:val="001D16DE"/>
    <w:rsid w:val="001D4343"/>
    <w:rsid w:val="001D557D"/>
    <w:rsid w:val="001E025B"/>
    <w:rsid w:val="001E0D05"/>
    <w:rsid w:val="001F3FDD"/>
    <w:rsid w:val="001F5885"/>
    <w:rsid w:val="001F6BAD"/>
    <w:rsid w:val="00217072"/>
    <w:rsid w:val="002313D4"/>
    <w:rsid w:val="002355B1"/>
    <w:rsid w:val="00276438"/>
    <w:rsid w:val="00276A46"/>
    <w:rsid w:val="0029383E"/>
    <w:rsid w:val="002B17F5"/>
    <w:rsid w:val="002C3E9B"/>
    <w:rsid w:val="002E56FB"/>
    <w:rsid w:val="002F4C1B"/>
    <w:rsid w:val="00345E95"/>
    <w:rsid w:val="00350458"/>
    <w:rsid w:val="00366F8A"/>
    <w:rsid w:val="00367608"/>
    <w:rsid w:val="0037766F"/>
    <w:rsid w:val="003850EE"/>
    <w:rsid w:val="00385AE8"/>
    <w:rsid w:val="003A67C2"/>
    <w:rsid w:val="003C08B4"/>
    <w:rsid w:val="003F1DD6"/>
    <w:rsid w:val="003F5B23"/>
    <w:rsid w:val="0040144A"/>
    <w:rsid w:val="00405EE0"/>
    <w:rsid w:val="00415D5B"/>
    <w:rsid w:val="0046360E"/>
    <w:rsid w:val="00466B6C"/>
    <w:rsid w:val="00493D98"/>
    <w:rsid w:val="004C36BD"/>
    <w:rsid w:val="004D45CE"/>
    <w:rsid w:val="004E2FE6"/>
    <w:rsid w:val="004E4031"/>
    <w:rsid w:val="004E5CF6"/>
    <w:rsid w:val="004F315B"/>
    <w:rsid w:val="004F7931"/>
    <w:rsid w:val="005009F9"/>
    <w:rsid w:val="005023DD"/>
    <w:rsid w:val="00502E88"/>
    <w:rsid w:val="005322E0"/>
    <w:rsid w:val="00547FE7"/>
    <w:rsid w:val="00564C30"/>
    <w:rsid w:val="0057771E"/>
    <w:rsid w:val="005837A0"/>
    <w:rsid w:val="00595832"/>
    <w:rsid w:val="005B5BB3"/>
    <w:rsid w:val="005C1ABF"/>
    <w:rsid w:val="005C1BBD"/>
    <w:rsid w:val="005D069D"/>
    <w:rsid w:val="005E51A0"/>
    <w:rsid w:val="005F5AAB"/>
    <w:rsid w:val="00610886"/>
    <w:rsid w:val="00634EE4"/>
    <w:rsid w:val="0064496C"/>
    <w:rsid w:val="00646367"/>
    <w:rsid w:val="00655C2D"/>
    <w:rsid w:val="00660947"/>
    <w:rsid w:val="006A1E80"/>
    <w:rsid w:val="006B0D71"/>
    <w:rsid w:val="006B5405"/>
    <w:rsid w:val="006C0448"/>
    <w:rsid w:val="006C05C1"/>
    <w:rsid w:val="006D28AA"/>
    <w:rsid w:val="006D76A7"/>
    <w:rsid w:val="006F76FD"/>
    <w:rsid w:val="00712C42"/>
    <w:rsid w:val="007305A6"/>
    <w:rsid w:val="00732EC9"/>
    <w:rsid w:val="007403C7"/>
    <w:rsid w:val="007513AE"/>
    <w:rsid w:val="00774613"/>
    <w:rsid w:val="00775F6C"/>
    <w:rsid w:val="00776C25"/>
    <w:rsid w:val="00780EF2"/>
    <w:rsid w:val="00781A01"/>
    <w:rsid w:val="007858B5"/>
    <w:rsid w:val="00791114"/>
    <w:rsid w:val="007A2FCE"/>
    <w:rsid w:val="007B06D4"/>
    <w:rsid w:val="007B6823"/>
    <w:rsid w:val="007B6F3F"/>
    <w:rsid w:val="007D0CDF"/>
    <w:rsid w:val="007D32C9"/>
    <w:rsid w:val="007D34C7"/>
    <w:rsid w:val="007E0D01"/>
    <w:rsid w:val="008129E9"/>
    <w:rsid w:val="00816435"/>
    <w:rsid w:val="00827870"/>
    <w:rsid w:val="00830B99"/>
    <w:rsid w:val="008316A4"/>
    <w:rsid w:val="008316BC"/>
    <w:rsid w:val="0083285D"/>
    <w:rsid w:val="008461ED"/>
    <w:rsid w:val="00851278"/>
    <w:rsid w:val="00851C5F"/>
    <w:rsid w:val="00864F11"/>
    <w:rsid w:val="00876489"/>
    <w:rsid w:val="00881949"/>
    <w:rsid w:val="008851F3"/>
    <w:rsid w:val="00886C14"/>
    <w:rsid w:val="00891E1C"/>
    <w:rsid w:val="008B2960"/>
    <w:rsid w:val="008B6AE4"/>
    <w:rsid w:val="008C6B88"/>
    <w:rsid w:val="008D541A"/>
    <w:rsid w:val="008D66B8"/>
    <w:rsid w:val="008F4C00"/>
    <w:rsid w:val="009173C7"/>
    <w:rsid w:val="0092200F"/>
    <w:rsid w:val="00927E75"/>
    <w:rsid w:val="00930CC7"/>
    <w:rsid w:val="009400A2"/>
    <w:rsid w:val="00940E36"/>
    <w:rsid w:val="009558AD"/>
    <w:rsid w:val="009652EA"/>
    <w:rsid w:val="009B7FBF"/>
    <w:rsid w:val="009F616A"/>
    <w:rsid w:val="00A151A3"/>
    <w:rsid w:val="00A1685B"/>
    <w:rsid w:val="00A20644"/>
    <w:rsid w:val="00A347A4"/>
    <w:rsid w:val="00A3518F"/>
    <w:rsid w:val="00A42D4A"/>
    <w:rsid w:val="00A54B14"/>
    <w:rsid w:val="00A83542"/>
    <w:rsid w:val="00A92B28"/>
    <w:rsid w:val="00A96611"/>
    <w:rsid w:val="00AC3000"/>
    <w:rsid w:val="00AD2522"/>
    <w:rsid w:val="00B354A6"/>
    <w:rsid w:val="00B51A33"/>
    <w:rsid w:val="00B60C3C"/>
    <w:rsid w:val="00B64D5C"/>
    <w:rsid w:val="00B81829"/>
    <w:rsid w:val="00B84587"/>
    <w:rsid w:val="00B8460B"/>
    <w:rsid w:val="00BB1065"/>
    <w:rsid w:val="00BB2B92"/>
    <w:rsid w:val="00C05C27"/>
    <w:rsid w:val="00C1727B"/>
    <w:rsid w:val="00C30516"/>
    <w:rsid w:val="00C30F36"/>
    <w:rsid w:val="00C3128A"/>
    <w:rsid w:val="00C34C53"/>
    <w:rsid w:val="00C46132"/>
    <w:rsid w:val="00C50F4E"/>
    <w:rsid w:val="00C55D3C"/>
    <w:rsid w:val="00C66B01"/>
    <w:rsid w:val="00C7045E"/>
    <w:rsid w:val="00C7299D"/>
    <w:rsid w:val="00C96863"/>
    <w:rsid w:val="00C97E52"/>
    <w:rsid w:val="00CA7B35"/>
    <w:rsid w:val="00CC0DBB"/>
    <w:rsid w:val="00CC4DB9"/>
    <w:rsid w:val="00CD04D2"/>
    <w:rsid w:val="00CD0D62"/>
    <w:rsid w:val="00CD2D9B"/>
    <w:rsid w:val="00CD6183"/>
    <w:rsid w:val="00CE6A98"/>
    <w:rsid w:val="00CF6F29"/>
    <w:rsid w:val="00D0065D"/>
    <w:rsid w:val="00D152F9"/>
    <w:rsid w:val="00D34421"/>
    <w:rsid w:val="00D35F03"/>
    <w:rsid w:val="00D50BBD"/>
    <w:rsid w:val="00D73419"/>
    <w:rsid w:val="00D84A5A"/>
    <w:rsid w:val="00D8545D"/>
    <w:rsid w:val="00DB20CD"/>
    <w:rsid w:val="00DE35E2"/>
    <w:rsid w:val="00DE3E5C"/>
    <w:rsid w:val="00DF3985"/>
    <w:rsid w:val="00E34105"/>
    <w:rsid w:val="00E51B74"/>
    <w:rsid w:val="00E71332"/>
    <w:rsid w:val="00E821D3"/>
    <w:rsid w:val="00E871DE"/>
    <w:rsid w:val="00E907C8"/>
    <w:rsid w:val="00E95988"/>
    <w:rsid w:val="00E9796E"/>
    <w:rsid w:val="00EA4862"/>
    <w:rsid w:val="00EC01DA"/>
    <w:rsid w:val="00ED1CAC"/>
    <w:rsid w:val="00EE0DE5"/>
    <w:rsid w:val="00EE2357"/>
    <w:rsid w:val="00F05B71"/>
    <w:rsid w:val="00F233D4"/>
    <w:rsid w:val="00F3511B"/>
    <w:rsid w:val="00F35768"/>
    <w:rsid w:val="00F37089"/>
    <w:rsid w:val="00F513D6"/>
    <w:rsid w:val="00F6079F"/>
    <w:rsid w:val="00F727C0"/>
    <w:rsid w:val="00F73A44"/>
    <w:rsid w:val="00F740E9"/>
    <w:rsid w:val="00F8243D"/>
    <w:rsid w:val="00F9167E"/>
    <w:rsid w:val="00FA54B4"/>
    <w:rsid w:val="00FA5E3D"/>
    <w:rsid w:val="00FB45D6"/>
    <w:rsid w:val="00FC58D1"/>
    <w:rsid w:val="00FE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  <w:style w:type="paragraph" w:styleId="Titre">
    <w:name w:val="Title"/>
    <w:basedOn w:val="Normal"/>
    <w:next w:val="Normal"/>
    <w:link w:val="TitreCar"/>
    <w:uiPriority w:val="10"/>
    <w:qFormat/>
    <w:rsid w:val="00646367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reCar">
    <w:name w:val="Titre Car"/>
    <w:basedOn w:val="Policepardfaut"/>
    <w:link w:val="Titre"/>
    <w:uiPriority w:val="10"/>
    <w:rsid w:val="00646367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customStyle="1" w:styleId="Default">
    <w:name w:val="Default"/>
    <w:rsid w:val="008316A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4</Pages>
  <Words>567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93</cp:revision>
  <cp:lastPrinted>1899-12-31T23:00:00Z</cp:lastPrinted>
  <dcterms:created xsi:type="dcterms:W3CDTF">2021-03-26T12:57:00Z</dcterms:created>
  <dcterms:modified xsi:type="dcterms:W3CDTF">2026-05-12T11:22:00Z</dcterms:modified>
</cp:coreProperties>
</file>